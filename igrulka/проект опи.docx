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579A" w14:textId="43915F05" w:rsidR="00983775" w:rsidRPr="00C565EB" w:rsidRDefault="006D57FF">
      <w:pPr>
        <w:rPr>
          <w:lang w:val="ru-RU"/>
        </w:rPr>
      </w:pPr>
      <w:r>
        <w:pict w14:anchorId="7CFC72B7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0;margin-top:191.2pt;width:279pt;height:129.8pt;z-index:251660288;mso-position-horizontal:center" filled="f" stroked="f">
            <v:textbox style="mso-next-textbox:#_x0000_s1027">
              <w:txbxContent>
                <w:p w14:paraId="1FEE9A92" w14:textId="7F94826F" w:rsidR="00983775" w:rsidRDefault="00C565EB">
                  <w:pPr>
                    <w:jc w:val="center"/>
                    <w:rPr>
                      <w:rFonts w:eastAsia="SimHei"/>
                      <w:sz w:val="52"/>
                      <w:lang w:val="ru-RU"/>
                    </w:rPr>
                  </w:pPr>
                  <w:r>
                    <w:rPr>
                      <w:rFonts w:eastAsia="SimHei"/>
                      <w:sz w:val="52"/>
                      <w:lang w:val="ru-RU"/>
                    </w:rPr>
                    <w:t>Консольная игра</w:t>
                  </w:r>
                </w:p>
                <w:p w14:paraId="2942B042" w14:textId="277B2F9C" w:rsidR="00C565EB" w:rsidRPr="00311015" w:rsidRDefault="00311015">
                  <w:pPr>
                    <w:jc w:val="center"/>
                    <w:rPr>
                      <w:rFonts w:eastAsia="SimHei"/>
                      <w:b/>
                      <w:bCs/>
                      <w:sz w:val="72"/>
                      <w:szCs w:val="72"/>
                    </w:rPr>
                  </w:pPr>
                  <w:r w:rsidRPr="00311015">
                    <w:rPr>
                      <w:rFonts w:eastAsia="SimHei"/>
                      <w:b/>
                      <w:bCs/>
                      <w:sz w:val="72"/>
                      <w:szCs w:val="72"/>
                    </w:rPr>
                    <w:t>IGRULKA</w:t>
                  </w:r>
                </w:p>
              </w:txbxContent>
            </v:textbox>
          </v:shape>
        </w:pict>
      </w:r>
      <w:r>
        <w:pict w14:anchorId="7B295DB2">
          <v:shape id="_x0000_s1026" type="#_x0000_t202" style="position:absolute;left:0;text-align:left;margin-left:91.95pt;margin-top:345.1pt;width:371.35pt;height:271.3pt;z-index:251661312" filled="f" stroked="f">
            <v:textbox style="mso-next-textbox:#_x0000_s1026">
              <w:txbxContent>
                <w:p w14:paraId="5522B869" w14:textId="77777777" w:rsidR="00983775" w:rsidRDefault="00983775">
                  <w:pPr>
                    <w:jc w:val="right"/>
                    <w:rPr>
                      <w:sz w:val="28"/>
                      <w:szCs w:val="28"/>
                    </w:rPr>
                  </w:pPr>
                </w:p>
                <w:p w14:paraId="300967B1" w14:textId="77777777" w:rsidR="00983775" w:rsidRDefault="00983775">
                  <w:pPr>
                    <w:jc w:val="right"/>
                    <w:rPr>
                      <w:sz w:val="28"/>
                      <w:szCs w:val="28"/>
                    </w:rPr>
                  </w:pPr>
                </w:p>
                <w:p w14:paraId="73DBB914" w14:textId="77777777" w:rsidR="00983775" w:rsidRDefault="00983775">
                  <w:pPr>
                    <w:jc w:val="right"/>
                    <w:rPr>
                      <w:sz w:val="28"/>
                      <w:szCs w:val="28"/>
                    </w:rPr>
                  </w:pPr>
                </w:p>
                <w:p w14:paraId="4F5834EB" w14:textId="77777777" w:rsidR="00983775" w:rsidRDefault="00983775">
                  <w:pPr>
                    <w:jc w:val="right"/>
                    <w:rPr>
                      <w:sz w:val="28"/>
                      <w:szCs w:val="28"/>
                    </w:rPr>
                  </w:pPr>
                </w:p>
                <w:p w14:paraId="05F2F092" w14:textId="77777777" w:rsidR="00983775" w:rsidRDefault="00983775">
                  <w:pPr>
                    <w:jc w:val="right"/>
                    <w:rPr>
                      <w:sz w:val="28"/>
                      <w:szCs w:val="28"/>
                    </w:rPr>
                  </w:pPr>
                </w:p>
                <w:p w14:paraId="5403B24E" w14:textId="77777777" w:rsidR="00983775" w:rsidRDefault="00983775">
                  <w:pPr>
                    <w:jc w:val="right"/>
                    <w:rPr>
                      <w:sz w:val="28"/>
                      <w:szCs w:val="28"/>
                    </w:rPr>
                  </w:pPr>
                </w:p>
                <w:p w14:paraId="2CDC4D0D" w14:textId="77777777" w:rsidR="00983775" w:rsidRDefault="00983775">
                  <w:pPr>
                    <w:jc w:val="right"/>
                    <w:rPr>
                      <w:sz w:val="28"/>
                      <w:szCs w:val="28"/>
                    </w:rPr>
                  </w:pPr>
                </w:p>
                <w:p w14:paraId="1A84C916" w14:textId="77777777" w:rsidR="00983775" w:rsidRDefault="00983775">
                  <w:pPr>
                    <w:jc w:val="right"/>
                    <w:rPr>
                      <w:sz w:val="28"/>
                      <w:szCs w:val="28"/>
                    </w:rPr>
                  </w:pPr>
                </w:p>
                <w:p w14:paraId="732310E7" w14:textId="77777777" w:rsidR="00983775" w:rsidRDefault="00983775">
                  <w:pPr>
                    <w:jc w:val="right"/>
                    <w:rPr>
                      <w:sz w:val="28"/>
                      <w:szCs w:val="28"/>
                    </w:rPr>
                  </w:pPr>
                </w:p>
                <w:p w14:paraId="234C6BCD" w14:textId="77777777" w:rsidR="00983775" w:rsidRDefault="00983775">
                  <w:pPr>
                    <w:jc w:val="right"/>
                    <w:rPr>
                      <w:sz w:val="28"/>
                      <w:szCs w:val="28"/>
                    </w:rPr>
                  </w:pPr>
                </w:p>
                <w:p w14:paraId="45D050F1" w14:textId="77777777" w:rsidR="00983775" w:rsidRDefault="006D57FF">
                  <w:pPr>
                    <w:jc w:val="right"/>
                    <w:rPr>
                      <w:sz w:val="28"/>
                      <w:szCs w:val="28"/>
                      <w:lang w:val="ru-RU"/>
                    </w:rPr>
                  </w:pPr>
                  <w:proofErr w:type="spellStart"/>
                  <w:r>
                    <w:rPr>
                      <w:sz w:val="28"/>
                      <w:szCs w:val="28"/>
                    </w:rPr>
                    <w:t>Преподаватель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: </w:t>
                  </w:r>
                  <w:r>
                    <w:rPr>
                      <w:sz w:val="28"/>
                      <w:szCs w:val="28"/>
                      <w:lang w:val="ru-RU"/>
                    </w:rPr>
                    <w:t xml:space="preserve">Лыкова Ю. Д. </w:t>
                  </w:r>
                </w:p>
                <w:p w14:paraId="63BE139A" w14:textId="77777777" w:rsidR="00983775" w:rsidRDefault="00983775">
                  <w:pPr>
                    <w:spacing w:line="1000" w:lineRule="exact"/>
                    <w:ind w:firstLineChars="131" w:firstLine="275"/>
                    <w:rPr>
                      <w:u w:val="single"/>
                    </w:rPr>
                  </w:pPr>
                </w:p>
              </w:txbxContent>
            </v:textbox>
          </v:shape>
        </w:pict>
      </w:r>
      <w:r>
        <w:pict w14:anchorId="7BC9DCD3">
          <v:shape id="_x0000_s1028" type="#_x0000_t202" style="position:absolute;left:0;text-align:left;margin-left:0;margin-top:92.4pt;width:400.5pt;height:1in;z-index:251659264;mso-position-horizontal:center" filled="f" stroked="f">
            <v:textbox>
              <w:txbxContent>
                <w:p w14:paraId="3A5AB47C" w14:textId="77777777" w:rsidR="00983775" w:rsidRDefault="006D57FF">
                  <w:pPr>
                    <w:jc w:val="center"/>
                    <w:rPr>
                      <w:sz w:val="52"/>
                      <w:szCs w:val="52"/>
                    </w:rPr>
                  </w:pPr>
                  <w:r>
                    <w:rPr>
                      <w:sz w:val="52"/>
                      <w:szCs w:val="52"/>
                      <w:lang w:val="ru-RU"/>
                    </w:rPr>
                    <w:t>Документация</w:t>
                  </w:r>
                </w:p>
              </w:txbxContent>
            </v:textbox>
          </v:shape>
        </w:pict>
      </w:r>
    </w:p>
    <w:p w14:paraId="1B306652" w14:textId="77777777" w:rsidR="00983775" w:rsidRDefault="00983775">
      <w:pPr>
        <w:sectPr w:rsidR="00983775">
          <w:footerReference w:type="default" r:id="rId9"/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5FA3272D" w14:textId="04636F20" w:rsidR="00D54675" w:rsidRPr="00D54675" w:rsidRDefault="00D54675" w:rsidP="00D54675">
      <w:pPr>
        <w:pStyle w:val="1"/>
        <w:rPr>
          <w:sz w:val="40"/>
          <w:szCs w:val="40"/>
          <w:lang w:val="ru-RU"/>
        </w:rPr>
      </w:pPr>
      <w:bookmarkStart w:id="0" w:name="_Содержание"/>
      <w:bookmarkEnd w:id="0"/>
      <w:proofErr w:type="gramStart"/>
      <w:r w:rsidRPr="00BE5623">
        <w:rPr>
          <w:color w:val="000000" w:themeColor="text1"/>
          <w:sz w:val="40"/>
          <w:szCs w:val="40"/>
          <w:lang w:val="ru-RU"/>
        </w:rPr>
        <w:lastRenderedPageBreak/>
        <w:t>1 .</w:t>
      </w:r>
      <w:proofErr w:type="gramEnd"/>
      <w:r w:rsidRPr="00BE5623">
        <w:rPr>
          <w:color w:val="000000" w:themeColor="text1"/>
          <w:sz w:val="40"/>
          <w:szCs w:val="40"/>
          <w:lang w:val="ru-RU"/>
        </w:rPr>
        <w:t xml:space="preserve"> </w:t>
      </w:r>
      <w:r w:rsidRPr="00D54675">
        <w:rPr>
          <w:color w:val="000000" w:themeColor="text1"/>
          <w:sz w:val="40"/>
          <w:szCs w:val="40"/>
          <w:lang w:val="ru-RU"/>
        </w:rPr>
        <w:t>Краткое описание концепции</w:t>
      </w:r>
    </w:p>
    <w:p w14:paraId="1122C55D" w14:textId="77777777" w:rsidR="00D54675" w:rsidRPr="00521CD5" w:rsidRDefault="00D54675" w:rsidP="00D54675">
      <w:pPr>
        <w:rPr>
          <w:color w:val="000000" w:themeColor="text1"/>
          <w:lang w:val="ru-RU"/>
        </w:rPr>
      </w:pPr>
      <w:r w:rsidRPr="00521CD5">
        <w:rPr>
          <w:color w:val="000000" w:themeColor="text1"/>
        </w:rPr>
        <w:t>IGRULKA</w:t>
      </w:r>
      <w:r w:rsidRPr="00521CD5">
        <w:rPr>
          <w:color w:val="000000" w:themeColor="text1"/>
          <w:lang w:val="ru-RU"/>
        </w:rPr>
        <w:t xml:space="preserve"> — консольная игра, представляющая собой сборник мини-игр («Сапер», «Угадай число», «Крестики-нолики», «Гонка», «Камень-ножницы-бумага» и др.), объединённых общей системой очков и событий. Игра сочетает ностальгию по классическим аркадам и новые механики: режим на двоих, случайные события, кастомизация интерфейса.</w:t>
      </w:r>
    </w:p>
    <w:p w14:paraId="7DFA365B" w14:textId="77777777" w:rsidR="00D54675" w:rsidRPr="00D54675" w:rsidRDefault="00D54675" w:rsidP="00D54675">
      <w:pPr>
        <w:pStyle w:val="1"/>
        <w:rPr>
          <w:sz w:val="40"/>
          <w:szCs w:val="40"/>
          <w:lang w:val="ru-RU"/>
        </w:rPr>
      </w:pPr>
      <w:r w:rsidRPr="00D54675">
        <w:rPr>
          <w:sz w:val="40"/>
          <w:szCs w:val="40"/>
          <w:lang w:val="ru-RU"/>
        </w:rPr>
        <w:t>2. Назначение и цели проекта</w:t>
      </w:r>
    </w:p>
    <w:p w14:paraId="03043C65" w14:textId="77777777" w:rsidR="00D54675" w:rsidRPr="00521CD5" w:rsidRDefault="00D54675" w:rsidP="00D54675">
      <w:pPr>
        <w:rPr>
          <w:lang w:val="ru-RU"/>
        </w:rPr>
      </w:pPr>
      <w:r w:rsidRPr="00521CD5">
        <w:rPr>
          <w:lang w:val="ru-RU"/>
        </w:rPr>
        <w:t>Цель проекта — разработать кроссплатформенную консольную игру с несколькими режимами и мини-играми. Проект направлен на развитие навыков командной разработки, проектирования модульной архитектуры, реализации системы очков и событий, а также пользовательской кастомизации.</w:t>
      </w:r>
    </w:p>
    <w:p w14:paraId="548DA191" w14:textId="77777777" w:rsidR="00D54675" w:rsidRPr="00D54675" w:rsidRDefault="00D54675" w:rsidP="00D54675">
      <w:pPr>
        <w:pStyle w:val="1"/>
        <w:rPr>
          <w:sz w:val="40"/>
          <w:szCs w:val="40"/>
          <w:lang w:val="ru-RU"/>
        </w:rPr>
      </w:pPr>
      <w:r w:rsidRPr="00D54675">
        <w:rPr>
          <w:sz w:val="40"/>
          <w:szCs w:val="40"/>
          <w:lang w:val="ru-RU"/>
        </w:rPr>
        <w:t>3. Дедлайн и методология разработки</w:t>
      </w:r>
    </w:p>
    <w:p w14:paraId="587C1E54" w14:textId="6E5EC939" w:rsidR="00D54675" w:rsidRPr="00521CD5" w:rsidRDefault="00D54675" w:rsidP="00D54675">
      <w:pPr>
        <w:rPr>
          <w:lang w:val="ru-RU"/>
        </w:rPr>
      </w:pPr>
      <w:r w:rsidRPr="00521CD5">
        <w:rPr>
          <w:lang w:val="ru-RU"/>
        </w:rPr>
        <w:t xml:space="preserve">Методология разработки: </w:t>
      </w:r>
      <w:r>
        <w:t>Scrum</w:t>
      </w:r>
      <w:r w:rsidRPr="00521CD5">
        <w:rPr>
          <w:lang w:val="ru-RU"/>
        </w:rPr>
        <w:br/>
        <w:t>Дедлайн: 3 спринта по недел</w:t>
      </w:r>
      <w:r w:rsidR="00872D0C">
        <w:rPr>
          <w:lang w:val="ru-RU"/>
        </w:rPr>
        <w:t>е</w:t>
      </w:r>
      <w:r w:rsidRPr="00521CD5">
        <w:rPr>
          <w:lang w:val="ru-RU"/>
        </w:rPr>
        <w:t xml:space="preserve"> (всего </w:t>
      </w:r>
      <w:r w:rsidR="00872D0C">
        <w:rPr>
          <w:lang w:val="ru-RU"/>
        </w:rPr>
        <w:t>3</w:t>
      </w:r>
      <w:r w:rsidRPr="00521CD5">
        <w:rPr>
          <w:lang w:val="ru-RU"/>
        </w:rPr>
        <w:t xml:space="preserve"> недел</w:t>
      </w:r>
      <w:r w:rsidR="00872D0C">
        <w:rPr>
          <w:lang w:val="ru-RU"/>
        </w:rPr>
        <w:t>и</w:t>
      </w:r>
      <w:r w:rsidRPr="00521CD5">
        <w:rPr>
          <w:lang w:val="ru-RU"/>
        </w:rPr>
        <w:t>)</w:t>
      </w:r>
      <w:r w:rsidRPr="00521CD5">
        <w:rPr>
          <w:lang w:val="ru-RU"/>
        </w:rPr>
        <w:br/>
        <w:t>Каждый спринт завершается демонстрацией и ретроспективой.</w:t>
      </w:r>
    </w:p>
    <w:p w14:paraId="2CA46784" w14:textId="77777777" w:rsidR="00D54675" w:rsidRPr="00D54675" w:rsidRDefault="00D54675" w:rsidP="00D54675">
      <w:pPr>
        <w:pStyle w:val="1"/>
        <w:rPr>
          <w:sz w:val="40"/>
          <w:szCs w:val="40"/>
          <w:lang w:val="ru-RU"/>
        </w:rPr>
      </w:pPr>
      <w:r w:rsidRPr="00D54675">
        <w:rPr>
          <w:sz w:val="40"/>
          <w:szCs w:val="40"/>
          <w:lang w:val="ru-RU"/>
        </w:rPr>
        <w:t>4. Состав команды разработчиков</w:t>
      </w:r>
    </w:p>
    <w:p w14:paraId="3A23F51E" w14:textId="3E317394" w:rsidR="00D54675" w:rsidRPr="00D54675" w:rsidRDefault="00D54675" w:rsidP="00D54675">
      <w:pPr>
        <w:rPr>
          <w:lang w:val="ru-RU"/>
        </w:rPr>
      </w:pPr>
      <w:r w:rsidRPr="00521CD5">
        <w:rPr>
          <w:lang w:val="ru-RU"/>
        </w:rPr>
        <w:t>Команда состоит из 5 участников:</w:t>
      </w:r>
      <w:r w:rsidRPr="00521CD5">
        <w:rPr>
          <w:lang w:val="ru-RU"/>
        </w:rPr>
        <w:br/>
        <w:t xml:space="preserve">- </w:t>
      </w:r>
      <w:r>
        <w:t>Scrum</w:t>
      </w:r>
      <w:r w:rsidRPr="00D54675">
        <w:rPr>
          <w:lang w:val="ru-RU"/>
        </w:rPr>
        <w:t>-</w:t>
      </w:r>
      <w:r>
        <w:t>Master</w:t>
      </w:r>
      <w:r w:rsidRPr="00D54675">
        <w:rPr>
          <w:lang w:val="ru-RU"/>
        </w:rPr>
        <w:t xml:space="preserve"> </w:t>
      </w:r>
      <w:r w:rsidRPr="00521CD5">
        <w:rPr>
          <w:lang w:val="ru-RU"/>
        </w:rPr>
        <w:br/>
        <w:t xml:space="preserve">- </w:t>
      </w:r>
      <w:r>
        <w:t>Scrum</w:t>
      </w:r>
      <w:r w:rsidRPr="00D54675">
        <w:rPr>
          <w:lang w:val="ru-RU"/>
        </w:rPr>
        <w:t>-</w:t>
      </w:r>
      <w:proofErr w:type="gramStart"/>
      <w:r>
        <w:t>team</w:t>
      </w:r>
      <w:r w:rsidRPr="00D54675">
        <w:rPr>
          <w:lang w:val="ru-RU"/>
        </w:rPr>
        <w:t>(</w:t>
      </w:r>
      <w:proofErr w:type="gramEnd"/>
      <w:r w:rsidRPr="00D54675">
        <w:rPr>
          <w:lang w:val="ru-RU"/>
        </w:rPr>
        <w:t xml:space="preserve">5 </w:t>
      </w:r>
      <w:r>
        <w:rPr>
          <w:lang w:val="ru-RU"/>
        </w:rPr>
        <w:t>разработчиков)</w:t>
      </w:r>
    </w:p>
    <w:p w14:paraId="107F424A" w14:textId="77777777" w:rsidR="00D54675" w:rsidRPr="00D54675" w:rsidRDefault="00D54675" w:rsidP="00D54675">
      <w:pPr>
        <w:pStyle w:val="1"/>
        <w:rPr>
          <w:sz w:val="40"/>
          <w:szCs w:val="40"/>
          <w:lang w:val="ru-RU"/>
        </w:rPr>
      </w:pPr>
      <w:r w:rsidRPr="00D54675">
        <w:rPr>
          <w:sz w:val="40"/>
          <w:szCs w:val="40"/>
          <w:lang w:val="ru-RU"/>
        </w:rPr>
        <w:t>5. Распределение ролей и обязанностей</w:t>
      </w:r>
    </w:p>
    <w:p w14:paraId="6A53B274" w14:textId="77777777" w:rsidR="00D54675" w:rsidRDefault="00D54675" w:rsidP="00D54675">
      <w:pPr>
        <w:rPr>
          <w:lang w:val="ru-RU"/>
        </w:rPr>
      </w:pPr>
      <w:r w:rsidRPr="00521CD5">
        <w:rPr>
          <w:lang w:val="ru-RU"/>
        </w:rPr>
        <w:t xml:space="preserve">- </w:t>
      </w:r>
      <w:proofErr w:type="spellStart"/>
      <w:r w:rsidRPr="00D54675">
        <w:rPr>
          <w:b/>
          <w:bCs/>
          <w:lang w:val="ru-RU"/>
        </w:rPr>
        <w:t>Слука</w:t>
      </w:r>
      <w:proofErr w:type="spellEnd"/>
      <w:r w:rsidRPr="00D54675">
        <w:rPr>
          <w:b/>
          <w:bCs/>
          <w:lang w:val="ru-RU"/>
        </w:rPr>
        <w:t xml:space="preserve"> Савелий</w:t>
      </w:r>
      <w:r w:rsidRPr="00D54675">
        <w:t> </w:t>
      </w:r>
      <w:r w:rsidRPr="00D54675">
        <w:rPr>
          <w:lang w:val="ru-RU"/>
        </w:rPr>
        <w:t xml:space="preserve">- Разработчик, автор идеи, </w:t>
      </w:r>
      <w:r w:rsidRPr="00D54675">
        <w:t>Scrum</w:t>
      </w:r>
      <w:r w:rsidRPr="00D54675">
        <w:rPr>
          <w:lang w:val="ru-RU"/>
        </w:rPr>
        <w:t xml:space="preserve"> </w:t>
      </w:r>
      <w:r w:rsidRPr="00D54675">
        <w:t>Master</w:t>
      </w:r>
      <w:r w:rsidRPr="00D54675">
        <w:rPr>
          <w:lang w:val="ru-RU"/>
        </w:rPr>
        <w:t xml:space="preserve">, архитектура </w:t>
      </w:r>
      <w:proofErr w:type="spellStart"/>
      <w:proofErr w:type="gramStart"/>
      <w:r w:rsidRPr="00D54675">
        <w:rPr>
          <w:lang w:val="ru-RU"/>
        </w:rPr>
        <w:t>проекта,ведущий</w:t>
      </w:r>
      <w:proofErr w:type="spellEnd"/>
      <w:proofErr w:type="gramEnd"/>
      <w:r w:rsidRPr="00D54675">
        <w:rPr>
          <w:lang w:val="ru-RU"/>
        </w:rPr>
        <w:t xml:space="preserve"> </w:t>
      </w:r>
      <w:proofErr w:type="spellStart"/>
      <w:r w:rsidRPr="00D54675">
        <w:rPr>
          <w:lang w:val="ru-RU"/>
        </w:rPr>
        <w:t>приограммист</w:t>
      </w:r>
      <w:proofErr w:type="spellEnd"/>
      <w:r w:rsidRPr="00521CD5">
        <w:rPr>
          <w:lang w:val="ru-RU"/>
        </w:rPr>
        <w:br/>
        <w:t xml:space="preserve">- </w:t>
      </w:r>
      <w:proofErr w:type="spellStart"/>
      <w:r w:rsidRPr="00D54675">
        <w:rPr>
          <w:b/>
          <w:bCs/>
          <w:lang w:val="ru-RU"/>
        </w:rPr>
        <w:t>Касаков</w:t>
      </w:r>
      <w:proofErr w:type="spellEnd"/>
      <w:r w:rsidRPr="00D54675">
        <w:rPr>
          <w:b/>
          <w:bCs/>
          <w:lang w:val="ru-RU"/>
        </w:rPr>
        <w:t xml:space="preserve"> Ярослав</w:t>
      </w:r>
      <w:r w:rsidRPr="00D54675">
        <w:t> </w:t>
      </w:r>
      <w:r w:rsidRPr="00D54675">
        <w:rPr>
          <w:lang w:val="ru-RU"/>
        </w:rPr>
        <w:t xml:space="preserve">- Разработчик, программист, главный тестер </w:t>
      </w:r>
    </w:p>
    <w:p w14:paraId="7D1EC1CF" w14:textId="504501E6" w:rsidR="00D54675" w:rsidRDefault="00D54675" w:rsidP="00D54675">
      <w:pPr>
        <w:rPr>
          <w:lang w:val="ru-RU"/>
        </w:rPr>
      </w:pPr>
      <w:r w:rsidRPr="00521CD5">
        <w:rPr>
          <w:lang w:val="ru-RU"/>
        </w:rPr>
        <w:t xml:space="preserve">- </w:t>
      </w:r>
      <w:r w:rsidRPr="00D54675">
        <w:rPr>
          <w:b/>
          <w:bCs/>
          <w:lang w:val="ru-RU"/>
        </w:rPr>
        <w:t>Красовский Иван</w:t>
      </w:r>
      <w:r w:rsidRPr="00D54675">
        <w:t> </w:t>
      </w:r>
      <w:r w:rsidRPr="00D54675">
        <w:rPr>
          <w:lang w:val="ru-RU"/>
        </w:rPr>
        <w:t>- Веб-дизайнер, оформление документации и справочных материалов</w:t>
      </w:r>
      <w:r w:rsidRPr="00521CD5">
        <w:rPr>
          <w:lang w:val="ru-RU"/>
        </w:rPr>
        <w:br/>
        <w:t xml:space="preserve">- </w:t>
      </w:r>
      <w:proofErr w:type="spellStart"/>
      <w:r w:rsidRPr="00D54675">
        <w:rPr>
          <w:b/>
          <w:bCs/>
          <w:lang w:val="ru-RU"/>
        </w:rPr>
        <w:t>Чепего</w:t>
      </w:r>
      <w:proofErr w:type="spellEnd"/>
      <w:r w:rsidRPr="00D54675">
        <w:rPr>
          <w:b/>
          <w:bCs/>
          <w:lang w:val="ru-RU"/>
        </w:rPr>
        <w:t xml:space="preserve"> Эллина</w:t>
      </w:r>
      <w:r w:rsidRPr="00D54675">
        <w:t> </w:t>
      </w:r>
      <w:r w:rsidRPr="00D54675">
        <w:rPr>
          <w:lang w:val="ru-RU"/>
        </w:rPr>
        <w:t>- Гейм-дизайнер, сбор и анализ игровой информации, балансировка</w:t>
      </w:r>
      <w:r w:rsidRPr="00521CD5">
        <w:rPr>
          <w:lang w:val="ru-RU"/>
        </w:rPr>
        <w:br/>
      </w:r>
      <w:r>
        <w:rPr>
          <w:b/>
          <w:bCs/>
          <w:lang w:val="ru-RU"/>
        </w:rPr>
        <w:t xml:space="preserve">- </w:t>
      </w:r>
      <w:proofErr w:type="spellStart"/>
      <w:r w:rsidRPr="00D54675">
        <w:rPr>
          <w:b/>
          <w:bCs/>
          <w:lang w:val="ru-RU"/>
        </w:rPr>
        <w:t>Кудрейко</w:t>
      </w:r>
      <w:proofErr w:type="spellEnd"/>
      <w:r w:rsidRPr="00D54675">
        <w:rPr>
          <w:b/>
          <w:bCs/>
          <w:lang w:val="ru-RU"/>
        </w:rPr>
        <w:t xml:space="preserve"> Вероника</w:t>
      </w:r>
      <w:r w:rsidRPr="00D54675">
        <w:t> </w:t>
      </w:r>
      <w:r w:rsidRPr="00D54675">
        <w:rPr>
          <w:lang w:val="ru-RU"/>
        </w:rPr>
        <w:t>- Гейм-дизайнер, тестирование</w:t>
      </w:r>
    </w:p>
    <w:p w14:paraId="3B734560" w14:textId="02B903B8" w:rsidR="00D54675" w:rsidRPr="00D54675" w:rsidRDefault="00D54675" w:rsidP="00D54675">
      <w:pPr>
        <w:rPr>
          <w:lang w:val="ru-RU"/>
        </w:rPr>
      </w:pPr>
      <w:r>
        <w:rPr>
          <w:lang w:val="ru-RU"/>
        </w:rPr>
        <w:t>-</w:t>
      </w:r>
      <w:r w:rsidRPr="00D54675">
        <w:rPr>
          <w:rFonts w:ascii="Segoe UI" w:hAnsi="Segoe UI" w:cs="Segoe UI"/>
          <w:b/>
          <w:bCs/>
          <w:color w:val="87CEEB"/>
          <w:sz w:val="27"/>
          <w:szCs w:val="27"/>
          <w:lang w:val="ru-RU"/>
        </w:rPr>
        <w:t xml:space="preserve"> </w:t>
      </w:r>
      <w:proofErr w:type="spellStart"/>
      <w:r w:rsidRPr="00D54675">
        <w:rPr>
          <w:b/>
          <w:bCs/>
          <w:lang w:val="ru-RU"/>
        </w:rPr>
        <w:t>Метеж</w:t>
      </w:r>
      <w:proofErr w:type="spellEnd"/>
      <w:r w:rsidRPr="00D54675">
        <w:rPr>
          <w:b/>
          <w:bCs/>
          <w:lang w:val="ru-RU"/>
        </w:rPr>
        <w:t xml:space="preserve"> Дмитрий</w:t>
      </w:r>
      <w:r w:rsidRPr="00D54675">
        <w:t> </w:t>
      </w:r>
      <w:r w:rsidRPr="00D54675">
        <w:rPr>
          <w:lang w:val="ru-RU"/>
        </w:rPr>
        <w:t>- Тестировщик, поддержка команды, контроль качества</w:t>
      </w:r>
    </w:p>
    <w:p w14:paraId="1FFE137E" w14:textId="77777777" w:rsidR="00D54675" w:rsidRPr="00D54675" w:rsidRDefault="00D54675" w:rsidP="00D54675">
      <w:pPr>
        <w:pStyle w:val="1"/>
        <w:rPr>
          <w:sz w:val="40"/>
          <w:szCs w:val="40"/>
          <w:lang w:val="ru-RU"/>
        </w:rPr>
      </w:pPr>
      <w:r w:rsidRPr="00D54675">
        <w:rPr>
          <w:sz w:val="40"/>
          <w:szCs w:val="40"/>
          <w:lang w:val="ru-RU"/>
        </w:rPr>
        <w:t>6. Требования на проект (ТЗ)</w:t>
      </w:r>
    </w:p>
    <w:p w14:paraId="713E94D3" w14:textId="77777777" w:rsidR="00D54675" w:rsidRPr="00521CD5" w:rsidRDefault="00D54675" w:rsidP="00D54675">
      <w:pPr>
        <w:rPr>
          <w:lang w:val="ru-RU"/>
        </w:rPr>
      </w:pPr>
      <w:r w:rsidRPr="00521CD5">
        <w:rPr>
          <w:lang w:val="ru-RU"/>
        </w:rPr>
        <w:t>Функциональные требования:</w:t>
      </w:r>
    </w:p>
    <w:p w14:paraId="08E04A82" w14:textId="77777777" w:rsidR="00D54675" w:rsidRPr="00521CD5" w:rsidRDefault="00D54675" w:rsidP="00D54675">
      <w:pPr>
        <w:rPr>
          <w:lang w:val="ru-RU"/>
        </w:rPr>
      </w:pPr>
      <w:r w:rsidRPr="00521CD5">
        <w:rPr>
          <w:lang w:val="ru-RU"/>
        </w:rPr>
        <w:t>- Запуск игры из консоли</w:t>
      </w:r>
      <w:r w:rsidRPr="00521CD5">
        <w:rPr>
          <w:lang w:val="ru-RU"/>
        </w:rPr>
        <w:br/>
        <w:t>- Управление клавишами</w:t>
      </w:r>
      <w:r w:rsidRPr="00521CD5">
        <w:rPr>
          <w:lang w:val="ru-RU"/>
        </w:rPr>
        <w:br/>
        <w:t>- Выбор режима</w:t>
      </w:r>
      <w:r w:rsidRPr="00521CD5">
        <w:rPr>
          <w:lang w:val="ru-RU"/>
        </w:rPr>
        <w:br/>
        <w:t>- Мини-игры</w:t>
      </w:r>
      <w:r w:rsidRPr="00521CD5">
        <w:rPr>
          <w:lang w:val="ru-RU"/>
        </w:rPr>
        <w:br/>
        <w:t>- Очки и события</w:t>
      </w:r>
      <w:r w:rsidRPr="00521CD5">
        <w:rPr>
          <w:lang w:val="ru-RU"/>
        </w:rPr>
        <w:br/>
        <w:t>- Кастомизация интерфейса</w:t>
      </w:r>
    </w:p>
    <w:p w14:paraId="00042B1A" w14:textId="50A14E9C" w:rsidR="00D54675" w:rsidRPr="00521CD5" w:rsidRDefault="00D54675" w:rsidP="00D54675">
      <w:pPr>
        <w:rPr>
          <w:lang w:val="ru-RU"/>
        </w:rPr>
      </w:pPr>
      <w:r w:rsidRPr="00521CD5">
        <w:rPr>
          <w:lang w:val="ru-RU"/>
        </w:rPr>
        <w:t>Нефункциональные требования:</w:t>
      </w:r>
      <w:r w:rsidRPr="00521CD5">
        <w:rPr>
          <w:lang w:val="ru-RU"/>
        </w:rPr>
        <w:br/>
        <w:t xml:space="preserve">- Минимальные системные требования: </w:t>
      </w:r>
      <w:r>
        <w:t>CPU</w:t>
      </w:r>
      <w:r w:rsidRPr="00521CD5">
        <w:rPr>
          <w:lang w:val="ru-RU"/>
        </w:rPr>
        <w:t xml:space="preserve"> 1 ГГц, </w:t>
      </w:r>
      <w:r>
        <w:t>RAM</w:t>
      </w:r>
      <w:r w:rsidRPr="00521CD5">
        <w:rPr>
          <w:lang w:val="ru-RU"/>
        </w:rPr>
        <w:t xml:space="preserve"> 512 МБ, 2.6 ГБ </w:t>
      </w:r>
      <w:r>
        <w:t>HDD</w:t>
      </w:r>
      <w:r w:rsidRPr="00521CD5">
        <w:rPr>
          <w:lang w:val="ru-RU"/>
        </w:rPr>
        <w:br/>
        <w:t xml:space="preserve">- </w:t>
      </w:r>
      <w:r>
        <w:t>ANSI</w:t>
      </w:r>
      <w:r w:rsidRPr="00521CD5">
        <w:rPr>
          <w:lang w:val="ru-RU"/>
        </w:rPr>
        <w:t>-совместимый терминал</w:t>
      </w:r>
    </w:p>
    <w:p w14:paraId="37E88396" w14:textId="77777777" w:rsidR="006C6269" w:rsidRPr="00BE5623" w:rsidRDefault="006C6269" w:rsidP="00D54675">
      <w:pPr>
        <w:pStyle w:val="1"/>
        <w:rPr>
          <w:sz w:val="40"/>
          <w:szCs w:val="40"/>
          <w:lang w:val="ru-RU"/>
        </w:rPr>
      </w:pPr>
    </w:p>
    <w:p w14:paraId="7D0F5731" w14:textId="77777777" w:rsidR="006C6269" w:rsidRPr="00BE5623" w:rsidRDefault="006C6269" w:rsidP="00D54675">
      <w:pPr>
        <w:pStyle w:val="1"/>
        <w:rPr>
          <w:sz w:val="40"/>
          <w:szCs w:val="40"/>
          <w:lang w:val="ru-RU"/>
        </w:rPr>
      </w:pPr>
    </w:p>
    <w:p w14:paraId="3AF643C3" w14:textId="6E0CD334" w:rsidR="00D54675" w:rsidRPr="00D54675" w:rsidRDefault="00D54675" w:rsidP="00D54675">
      <w:pPr>
        <w:pStyle w:val="1"/>
        <w:rPr>
          <w:sz w:val="40"/>
          <w:szCs w:val="40"/>
          <w:lang w:val="ru-RU"/>
        </w:rPr>
      </w:pPr>
      <w:r w:rsidRPr="00D54675">
        <w:rPr>
          <w:sz w:val="40"/>
          <w:szCs w:val="40"/>
          <w:lang w:val="ru-RU"/>
        </w:rPr>
        <w:t>7. Модульная схема проекта</w:t>
      </w:r>
    </w:p>
    <w:p w14:paraId="4CF919C2" w14:textId="089AD0B9" w:rsidR="00D54675" w:rsidRPr="00D54675" w:rsidRDefault="00CF0219" w:rsidP="00D54675">
      <w:pPr>
        <w:pStyle w:val="1"/>
        <w:rPr>
          <w:sz w:val="40"/>
          <w:szCs w:val="40"/>
        </w:rPr>
      </w:pPr>
      <w:r w:rsidRPr="00CF0219">
        <w:rPr>
          <w:rFonts w:ascii="Times New Roman" w:hAnsi="Times New Roman" w:cs="Times New Roman"/>
          <w:b w:val="0"/>
          <w:bCs w:val="0"/>
          <w:noProof/>
          <w:kern w:val="2"/>
          <w:sz w:val="21"/>
          <w:szCs w:val="20"/>
          <w:lang w:val="ru-RU"/>
        </w:rPr>
        <w:drawing>
          <wp:inline distT="0" distB="0" distL="0" distR="0" wp14:anchorId="36460C6B" wp14:editId="138C495F">
            <wp:extent cx="5274310" cy="1570990"/>
            <wp:effectExtent l="0" t="0" r="2540" b="0"/>
            <wp:docPr id="1458581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81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675" w:rsidRPr="00D54675">
        <w:rPr>
          <w:sz w:val="40"/>
          <w:szCs w:val="40"/>
        </w:rPr>
        <w:t>8. Product Backlog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49"/>
        <w:gridCol w:w="4273"/>
      </w:tblGrid>
      <w:tr w:rsidR="00D54675" w14:paraId="440A4B38" w14:textId="77777777">
        <w:tc>
          <w:tcPr>
            <w:tcW w:w="4320" w:type="dxa"/>
          </w:tcPr>
          <w:p w14:paraId="0B5DFB53" w14:textId="77777777" w:rsidR="00D54675" w:rsidRDefault="00D54675">
            <w:r>
              <w:t>ID</w:t>
            </w:r>
          </w:p>
        </w:tc>
        <w:tc>
          <w:tcPr>
            <w:tcW w:w="4320" w:type="dxa"/>
          </w:tcPr>
          <w:p w14:paraId="2F7F5C72" w14:textId="77777777" w:rsidR="00D54675" w:rsidRDefault="00D54675">
            <w:r>
              <w:t>User Story</w:t>
            </w:r>
          </w:p>
        </w:tc>
      </w:tr>
      <w:tr w:rsidR="00D54675" w:rsidRPr="00BE5623" w14:paraId="4273C07A" w14:textId="77777777">
        <w:tc>
          <w:tcPr>
            <w:tcW w:w="4320" w:type="dxa"/>
          </w:tcPr>
          <w:p w14:paraId="59F479F6" w14:textId="77777777" w:rsidR="00D54675" w:rsidRDefault="00D54675">
            <w:r>
              <w:t>P-001</w:t>
            </w:r>
          </w:p>
        </w:tc>
        <w:tc>
          <w:tcPr>
            <w:tcW w:w="4320" w:type="dxa"/>
          </w:tcPr>
          <w:p w14:paraId="12F7AB4F" w14:textId="77777777" w:rsidR="00D54675" w:rsidRPr="00521CD5" w:rsidRDefault="00D54675">
            <w:pPr>
              <w:rPr>
                <w:lang w:val="ru-RU"/>
              </w:rPr>
            </w:pPr>
            <w:r w:rsidRPr="00521CD5">
              <w:rPr>
                <w:lang w:val="ru-RU"/>
              </w:rPr>
              <w:t>Как игрок, я хочу выбрать режим игры, чтобы играть одному, вдвоём или против бота</w:t>
            </w:r>
          </w:p>
        </w:tc>
      </w:tr>
      <w:tr w:rsidR="00D54675" w:rsidRPr="00BE5623" w14:paraId="0C67208B" w14:textId="77777777">
        <w:tc>
          <w:tcPr>
            <w:tcW w:w="4320" w:type="dxa"/>
          </w:tcPr>
          <w:p w14:paraId="6DABECCC" w14:textId="77777777" w:rsidR="00D54675" w:rsidRDefault="00D54675">
            <w:r>
              <w:t>P-002</w:t>
            </w:r>
          </w:p>
        </w:tc>
        <w:tc>
          <w:tcPr>
            <w:tcW w:w="4320" w:type="dxa"/>
          </w:tcPr>
          <w:p w14:paraId="77A83E33" w14:textId="77777777" w:rsidR="00D54675" w:rsidRPr="00521CD5" w:rsidRDefault="00D54675">
            <w:pPr>
              <w:rPr>
                <w:lang w:val="ru-RU"/>
              </w:rPr>
            </w:pPr>
            <w:r w:rsidRPr="00521CD5">
              <w:rPr>
                <w:lang w:val="ru-RU"/>
              </w:rPr>
              <w:t>Как игрок, я хочу кастомизировать интерфейс, чтобы настроить цвета под себя</w:t>
            </w:r>
          </w:p>
        </w:tc>
      </w:tr>
      <w:tr w:rsidR="00D54675" w:rsidRPr="00BE5623" w14:paraId="576FF7B7" w14:textId="77777777">
        <w:tc>
          <w:tcPr>
            <w:tcW w:w="4320" w:type="dxa"/>
          </w:tcPr>
          <w:p w14:paraId="6B582B44" w14:textId="77777777" w:rsidR="00D54675" w:rsidRDefault="00D54675">
            <w:r>
              <w:t>P-003</w:t>
            </w:r>
          </w:p>
        </w:tc>
        <w:tc>
          <w:tcPr>
            <w:tcW w:w="4320" w:type="dxa"/>
          </w:tcPr>
          <w:p w14:paraId="3080C771" w14:textId="77777777" w:rsidR="00D54675" w:rsidRPr="00521CD5" w:rsidRDefault="00D54675">
            <w:pPr>
              <w:rPr>
                <w:lang w:val="ru-RU"/>
              </w:rPr>
            </w:pPr>
            <w:r w:rsidRPr="00521CD5">
              <w:rPr>
                <w:lang w:val="ru-RU"/>
              </w:rPr>
              <w:t>Как игрок, я хочу участвовать в мини-играх после раунда, чтобы получать бонусные очки</w:t>
            </w:r>
          </w:p>
        </w:tc>
      </w:tr>
      <w:tr w:rsidR="00D54675" w:rsidRPr="00BE5623" w14:paraId="57BDF2E3" w14:textId="77777777">
        <w:tc>
          <w:tcPr>
            <w:tcW w:w="4320" w:type="dxa"/>
          </w:tcPr>
          <w:p w14:paraId="7D7F1420" w14:textId="77777777" w:rsidR="00D54675" w:rsidRDefault="00D54675">
            <w:r>
              <w:t>P-004</w:t>
            </w:r>
          </w:p>
        </w:tc>
        <w:tc>
          <w:tcPr>
            <w:tcW w:w="4320" w:type="dxa"/>
          </w:tcPr>
          <w:p w14:paraId="0F33F801" w14:textId="77777777" w:rsidR="00D54675" w:rsidRPr="00521CD5" w:rsidRDefault="00D54675">
            <w:pPr>
              <w:rPr>
                <w:lang w:val="ru-RU"/>
              </w:rPr>
            </w:pPr>
            <w:r w:rsidRPr="00521CD5">
              <w:rPr>
                <w:lang w:val="ru-RU"/>
              </w:rPr>
              <w:t>Как игрок, я хочу видеть события после мини-игры, чтобы результат был непредсказуемым</w:t>
            </w:r>
          </w:p>
        </w:tc>
      </w:tr>
      <w:tr w:rsidR="00D54675" w:rsidRPr="00BE5623" w14:paraId="08344FA4" w14:textId="77777777">
        <w:tc>
          <w:tcPr>
            <w:tcW w:w="4320" w:type="dxa"/>
          </w:tcPr>
          <w:p w14:paraId="2D1BD4F8" w14:textId="77777777" w:rsidR="00D54675" w:rsidRDefault="00D54675">
            <w:r>
              <w:t>P-005</w:t>
            </w:r>
          </w:p>
        </w:tc>
        <w:tc>
          <w:tcPr>
            <w:tcW w:w="4320" w:type="dxa"/>
          </w:tcPr>
          <w:p w14:paraId="1FC5F427" w14:textId="77777777" w:rsidR="00D54675" w:rsidRPr="00521CD5" w:rsidRDefault="00D54675">
            <w:pPr>
              <w:rPr>
                <w:lang w:val="ru-RU"/>
              </w:rPr>
            </w:pPr>
            <w:r w:rsidRPr="00521CD5">
              <w:rPr>
                <w:lang w:val="ru-RU"/>
              </w:rPr>
              <w:t>Как игрок, я хочу играть против бота, чтобы проверить его алгоритм угадывания</w:t>
            </w:r>
          </w:p>
        </w:tc>
      </w:tr>
    </w:tbl>
    <w:p w14:paraId="59E00764" w14:textId="77777777" w:rsidR="00D54675" w:rsidRPr="00D54675" w:rsidRDefault="00D54675" w:rsidP="00D54675">
      <w:pPr>
        <w:pStyle w:val="1"/>
        <w:rPr>
          <w:sz w:val="40"/>
          <w:szCs w:val="40"/>
          <w:lang w:val="ru-RU"/>
        </w:rPr>
      </w:pPr>
      <w:r w:rsidRPr="00D54675">
        <w:rPr>
          <w:sz w:val="40"/>
          <w:szCs w:val="40"/>
          <w:lang w:val="ru-RU"/>
        </w:rPr>
        <w:t>9. Пользовательские истории</w:t>
      </w:r>
    </w:p>
    <w:p w14:paraId="028865BE" w14:textId="77777777" w:rsidR="00D54675" w:rsidRPr="00521CD5" w:rsidRDefault="00D54675" w:rsidP="00D54675">
      <w:pPr>
        <w:rPr>
          <w:lang w:val="ru-RU"/>
        </w:rPr>
      </w:pPr>
      <w:r w:rsidRPr="00521CD5">
        <w:rPr>
          <w:lang w:val="ru-RU"/>
        </w:rPr>
        <w:t>- Как игрок, я хочу угадывать число в заданном диапазоне, чтобы победить.</w:t>
      </w:r>
      <w:r w:rsidRPr="00521CD5">
        <w:rPr>
          <w:lang w:val="ru-RU"/>
        </w:rPr>
        <w:br/>
        <w:t>- Как игрок, я хочу играть в режиме на двоих, чтобы соревноваться с другом.</w:t>
      </w:r>
      <w:r w:rsidRPr="00521CD5">
        <w:rPr>
          <w:lang w:val="ru-RU"/>
        </w:rPr>
        <w:br/>
        <w:t>- Как игрок, я хочу запускать случайные мини-игры, чтобы разнообразить процесс.</w:t>
      </w:r>
      <w:r w:rsidRPr="00521CD5">
        <w:rPr>
          <w:lang w:val="ru-RU"/>
        </w:rPr>
        <w:br/>
        <w:t>- Как игрок, я хочу настраивать цвета интерфейса, чтобы сделать игру удобной.</w:t>
      </w:r>
      <w:r w:rsidRPr="00521CD5">
        <w:rPr>
          <w:lang w:val="ru-RU"/>
        </w:rPr>
        <w:br/>
        <w:t>- Как игрок, я хочу видеть события после мини-игры, чтобы игра была динамичной.</w:t>
      </w:r>
    </w:p>
    <w:p w14:paraId="45B3D867" w14:textId="77777777" w:rsidR="00D54675" w:rsidRPr="00D54675" w:rsidRDefault="00D54675" w:rsidP="00D54675">
      <w:pPr>
        <w:pStyle w:val="1"/>
        <w:rPr>
          <w:sz w:val="40"/>
          <w:szCs w:val="40"/>
          <w:lang w:val="ru-RU"/>
        </w:rPr>
      </w:pPr>
      <w:r w:rsidRPr="00D54675">
        <w:rPr>
          <w:sz w:val="40"/>
          <w:szCs w:val="40"/>
          <w:lang w:val="ru-RU"/>
        </w:rPr>
        <w:t>10. Диаграмма вариантов использования</w:t>
      </w:r>
    </w:p>
    <w:p w14:paraId="1F81D1F8" w14:textId="77777777" w:rsidR="00D54675" w:rsidRPr="00521CD5" w:rsidRDefault="00D54675" w:rsidP="00D54675">
      <w:pPr>
        <w:rPr>
          <w:lang w:val="ru-RU"/>
        </w:rPr>
      </w:pPr>
      <w:r w:rsidRPr="00521CD5">
        <w:rPr>
          <w:lang w:val="ru-RU"/>
        </w:rPr>
        <w:t>Акторы: Игрок 1, Игрок 2, Бот</w:t>
      </w:r>
      <w:r w:rsidRPr="00521CD5">
        <w:rPr>
          <w:lang w:val="ru-RU"/>
        </w:rPr>
        <w:br/>
        <w:t>Варианты использования:</w:t>
      </w:r>
      <w:r w:rsidRPr="00521CD5">
        <w:rPr>
          <w:lang w:val="ru-RU"/>
        </w:rPr>
        <w:br/>
        <w:t>- Выбор режима</w:t>
      </w:r>
      <w:r w:rsidRPr="00521CD5">
        <w:rPr>
          <w:lang w:val="ru-RU"/>
        </w:rPr>
        <w:br/>
        <w:t>- Угадай число</w:t>
      </w:r>
      <w:r w:rsidRPr="00521CD5">
        <w:rPr>
          <w:lang w:val="ru-RU"/>
        </w:rPr>
        <w:br/>
        <w:t>- Мини-игры</w:t>
      </w:r>
      <w:r w:rsidRPr="00521CD5">
        <w:rPr>
          <w:lang w:val="ru-RU"/>
        </w:rPr>
        <w:br/>
        <w:t>- События (баллы, штрафы)</w:t>
      </w:r>
      <w:r w:rsidRPr="00521CD5">
        <w:rPr>
          <w:lang w:val="ru-RU"/>
        </w:rPr>
        <w:br/>
        <w:t>- Кастомизация интерфейса</w:t>
      </w:r>
    </w:p>
    <w:p w14:paraId="5260ECD0" w14:textId="77777777" w:rsidR="00D54675" w:rsidRPr="00D54675" w:rsidRDefault="00D54675" w:rsidP="00D54675">
      <w:pPr>
        <w:pStyle w:val="1"/>
        <w:rPr>
          <w:sz w:val="40"/>
          <w:szCs w:val="40"/>
          <w:lang w:val="ru-RU"/>
        </w:rPr>
      </w:pPr>
      <w:r w:rsidRPr="00D54675">
        <w:rPr>
          <w:sz w:val="40"/>
          <w:szCs w:val="40"/>
          <w:lang w:val="ru-RU"/>
        </w:rPr>
        <w:lastRenderedPageBreak/>
        <w:t xml:space="preserve">11. Планирование </w:t>
      </w:r>
      <w:r w:rsidRPr="00D54675">
        <w:rPr>
          <w:sz w:val="40"/>
          <w:szCs w:val="40"/>
        </w:rPr>
        <w:t>Sprint</w:t>
      </w:r>
      <w:r w:rsidRPr="00D54675">
        <w:rPr>
          <w:sz w:val="40"/>
          <w:szCs w:val="40"/>
          <w:lang w:val="ru-RU"/>
        </w:rPr>
        <w:t xml:space="preserve"> 1</w:t>
      </w:r>
    </w:p>
    <w:p w14:paraId="6B69B99B" w14:textId="77777777" w:rsidR="00D54675" w:rsidRPr="00521CD5" w:rsidRDefault="00D54675" w:rsidP="00D54675">
      <w:pPr>
        <w:rPr>
          <w:lang w:val="ru-RU"/>
        </w:rPr>
      </w:pPr>
      <w:r w:rsidRPr="00521CD5">
        <w:rPr>
          <w:lang w:val="ru-RU"/>
        </w:rPr>
        <w:t>- Реализация меню</w:t>
      </w:r>
      <w:r w:rsidRPr="00521CD5">
        <w:rPr>
          <w:lang w:val="ru-RU"/>
        </w:rPr>
        <w:br/>
        <w:t>- Мини-игра «Угадай число» (одиночный режим)</w:t>
      </w:r>
      <w:r w:rsidRPr="00521CD5">
        <w:rPr>
          <w:lang w:val="ru-RU"/>
        </w:rPr>
        <w:br/>
        <w:t>- Система очков</w:t>
      </w:r>
    </w:p>
    <w:p w14:paraId="52026B8A" w14:textId="77777777" w:rsidR="00D54675" w:rsidRPr="00D54675" w:rsidRDefault="00D54675" w:rsidP="00D54675">
      <w:pPr>
        <w:pStyle w:val="1"/>
        <w:rPr>
          <w:sz w:val="40"/>
          <w:szCs w:val="40"/>
          <w:lang w:val="ru-RU"/>
        </w:rPr>
      </w:pPr>
      <w:r w:rsidRPr="00D54675">
        <w:rPr>
          <w:sz w:val="40"/>
          <w:szCs w:val="40"/>
          <w:lang w:val="ru-RU"/>
        </w:rPr>
        <w:t xml:space="preserve">12. </w:t>
      </w:r>
      <w:r w:rsidRPr="00D54675">
        <w:rPr>
          <w:sz w:val="40"/>
          <w:szCs w:val="40"/>
        </w:rPr>
        <w:t>Release</w:t>
      </w:r>
      <w:r w:rsidRPr="00D54675">
        <w:rPr>
          <w:sz w:val="40"/>
          <w:szCs w:val="40"/>
          <w:lang w:val="ru-RU"/>
        </w:rPr>
        <w:t xml:space="preserve"> 1</w:t>
      </w:r>
    </w:p>
    <w:p w14:paraId="41E46D44" w14:textId="5803C29D" w:rsidR="00D54675" w:rsidRPr="00521CD5" w:rsidRDefault="00D54675" w:rsidP="00D54675">
      <w:pPr>
        <w:rPr>
          <w:lang w:val="ru-RU"/>
        </w:rPr>
      </w:pPr>
      <w:r w:rsidRPr="00521CD5">
        <w:rPr>
          <w:lang w:val="ru-RU"/>
        </w:rPr>
        <w:t>- Запуск игры</w:t>
      </w:r>
      <w:r w:rsidRPr="00521CD5">
        <w:rPr>
          <w:lang w:val="ru-RU"/>
        </w:rPr>
        <w:br/>
        <w:t>- Меню выбора</w:t>
      </w:r>
      <w:r w:rsidRPr="00521CD5">
        <w:rPr>
          <w:lang w:val="ru-RU"/>
        </w:rPr>
        <w:br/>
        <w:t>- Мини-игра «Угадай число» (одиночный режим)</w:t>
      </w:r>
    </w:p>
    <w:p w14:paraId="7340A543" w14:textId="77777777" w:rsidR="00D54675" w:rsidRPr="00521CD5" w:rsidRDefault="00D54675" w:rsidP="00D54675">
      <w:pPr>
        <w:pStyle w:val="1"/>
        <w:rPr>
          <w:lang w:val="ru-RU"/>
        </w:rPr>
      </w:pPr>
      <w:r w:rsidRPr="00D54675">
        <w:rPr>
          <w:sz w:val="40"/>
          <w:szCs w:val="40"/>
          <w:lang w:val="ru-RU"/>
        </w:rPr>
        <w:t>13. Тестирование</w:t>
      </w:r>
    </w:p>
    <w:p w14:paraId="1210FA32" w14:textId="77777777" w:rsidR="00D54675" w:rsidRPr="00521CD5" w:rsidRDefault="00D54675" w:rsidP="00D54675">
      <w:pPr>
        <w:rPr>
          <w:lang w:val="ru-RU"/>
        </w:rPr>
      </w:pPr>
      <w:r w:rsidRPr="00521CD5">
        <w:rPr>
          <w:lang w:val="ru-RU"/>
        </w:rPr>
        <w:t>План тестирования: ручное позитивное и негативное тестирование всех режимов.</w:t>
      </w:r>
    </w:p>
    <w:p w14:paraId="305B1792" w14:textId="77777777" w:rsidR="00D54675" w:rsidRDefault="00D54675" w:rsidP="00D54675">
      <w:proofErr w:type="spellStart"/>
      <w:r>
        <w:t>Пример</w:t>
      </w:r>
      <w:proofErr w:type="spellEnd"/>
      <w:r>
        <w:t xml:space="preserve"> </w:t>
      </w:r>
      <w:proofErr w:type="spellStart"/>
      <w:r>
        <w:t>тест-кейсов</w:t>
      </w:r>
      <w:proofErr w:type="spellEnd"/>
      <w: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46"/>
        <w:gridCol w:w="2841"/>
        <w:gridCol w:w="2835"/>
      </w:tblGrid>
      <w:tr w:rsidR="00D54675" w14:paraId="42B90BE4" w14:textId="77777777">
        <w:tc>
          <w:tcPr>
            <w:tcW w:w="2880" w:type="dxa"/>
          </w:tcPr>
          <w:p w14:paraId="31A419DA" w14:textId="77777777" w:rsidR="00D54675" w:rsidRDefault="00D54675">
            <w:proofErr w:type="spellStart"/>
            <w:r>
              <w:t>Действие</w:t>
            </w:r>
            <w:proofErr w:type="spellEnd"/>
          </w:p>
        </w:tc>
        <w:tc>
          <w:tcPr>
            <w:tcW w:w="2880" w:type="dxa"/>
          </w:tcPr>
          <w:p w14:paraId="7F80838D" w14:textId="77777777" w:rsidR="00D54675" w:rsidRDefault="00D54675"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2880" w:type="dxa"/>
          </w:tcPr>
          <w:p w14:paraId="0043C3BE" w14:textId="77777777" w:rsidR="00D54675" w:rsidRDefault="00D54675">
            <w:proofErr w:type="spellStart"/>
            <w:r>
              <w:t>Результат</w:t>
            </w:r>
            <w:proofErr w:type="spellEnd"/>
          </w:p>
        </w:tc>
      </w:tr>
      <w:tr w:rsidR="00D54675" w14:paraId="54F64E88" w14:textId="77777777">
        <w:tc>
          <w:tcPr>
            <w:tcW w:w="2880" w:type="dxa"/>
          </w:tcPr>
          <w:p w14:paraId="500A08B0" w14:textId="77777777" w:rsidR="00D54675" w:rsidRDefault="00D54675">
            <w:proofErr w:type="spellStart"/>
            <w:r>
              <w:t>Запуск</w:t>
            </w:r>
            <w:proofErr w:type="spellEnd"/>
            <w:r>
              <w:t xml:space="preserve"> </w:t>
            </w:r>
            <w:proofErr w:type="spellStart"/>
            <w:r>
              <w:t>игры</w:t>
            </w:r>
            <w:proofErr w:type="spellEnd"/>
          </w:p>
        </w:tc>
        <w:tc>
          <w:tcPr>
            <w:tcW w:w="2880" w:type="dxa"/>
          </w:tcPr>
          <w:p w14:paraId="2BFC2E84" w14:textId="77777777" w:rsidR="00D54675" w:rsidRDefault="00D54675">
            <w:proofErr w:type="spellStart"/>
            <w:r>
              <w:t>Появляется</w:t>
            </w:r>
            <w:proofErr w:type="spellEnd"/>
            <w:r>
              <w:t xml:space="preserve"> </w:t>
            </w:r>
            <w:proofErr w:type="spellStart"/>
            <w:r>
              <w:t>меню</w:t>
            </w:r>
            <w:proofErr w:type="spellEnd"/>
          </w:p>
        </w:tc>
        <w:tc>
          <w:tcPr>
            <w:tcW w:w="2880" w:type="dxa"/>
          </w:tcPr>
          <w:p w14:paraId="04914AFC" w14:textId="77777777" w:rsidR="00D54675" w:rsidRDefault="00D54675">
            <w:proofErr w:type="spellStart"/>
            <w:r>
              <w:t>успешно</w:t>
            </w:r>
            <w:proofErr w:type="spellEnd"/>
          </w:p>
        </w:tc>
      </w:tr>
      <w:tr w:rsidR="00D54675" w14:paraId="2F0E9EF0" w14:textId="77777777">
        <w:tc>
          <w:tcPr>
            <w:tcW w:w="2880" w:type="dxa"/>
          </w:tcPr>
          <w:p w14:paraId="082F9EF6" w14:textId="77777777" w:rsidR="00D54675" w:rsidRDefault="00D54675">
            <w:proofErr w:type="spellStart"/>
            <w:r>
              <w:t>Угадывание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</w:p>
        </w:tc>
        <w:tc>
          <w:tcPr>
            <w:tcW w:w="2880" w:type="dxa"/>
          </w:tcPr>
          <w:p w14:paraId="25F1F7E5" w14:textId="77777777" w:rsidR="00D54675" w:rsidRDefault="00D54675">
            <w:proofErr w:type="spellStart"/>
            <w:r>
              <w:t>Победа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правильном</w:t>
            </w:r>
            <w:proofErr w:type="spellEnd"/>
            <w:r>
              <w:t xml:space="preserve"> </w:t>
            </w:r>
            <w:proofErr w:type="spellStart"/>
            <w:r>
              <w:t>числе</w:t>
            </w:r>
            <w:proofErr w:type="spellEnd"/>
          </w:p>
        </w:tc>
        <w:tc>
          <w:tcPr>
            <w:tcW w:w="2880" w:type="dxa"/>
          </w:tcPr>
          <w:p w14:paraId="4EBFCC54" w14:textId="77777777" w:rsidR="00D54675" w:rsidRDefault="00D54675">
            <w:proofErr w:type="spellStart"/>
            <w:r>
              <w:t>успешно</w:t>
            </w:r>
            <w:proofErr w:type="spellEnd"/>
          </w:p>
        </w:tc>
      </w:tr>
      <w:tr w:rsidR="00D54675" w14:paraId="125E2581" w14:textId="77777777">
        <w:tc>
          <w:tcPr>
            <w:tcW w:w="2880" w:type="dxa"/>
          </w:tcPr>
          <w:p w14:paraId="5EF430A8" w14:textId="77777777" w:rsidR="00D54675" w:rsidRDefault="00D54675">
            <w:proofErr w:type="spellStart"/>
            <w:r>
              <w:t>Попадание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«</w:t>
            </w:r>
            <w:proofErr w:type="spellStart"/>
            <w:r>
              <w:t>бомбочку</w:t>
            </w:r>
            <w:proofErr w:type="spellEnd"/>
            <w:r>
              <w:t>»</w:t>
            </w:r>
          </w:p>
        </w:tc>
        <w:tc>
          <w:tcPr>
            <w:tcW w:w="2880" w:type="dxa"/>
          </w:tcPr>
          <w:p w14:paraId="58FB8435" w14:textId="77777777" w:rsidR="00D54675" w:rsidRDefault="00D54675">
            <w:proofErr w:type="spellStart"/>
            <w:r>
              <w:t>Проигрыш</w:t>
            </w:r>
            <w:proofErr w:type="spellEnd"/>
          </w:p>
        </w:tc>
        <w:tc>
          <w:tcPr>
            <w:tcW w:w="2880" w:type="dxa"/>
          </w:tcPr>
          <w:p w14:paraId="440BC3AA" w14:textId="77777777" w:rsidR="00D54675" w:rsidRDefault="00D54675">
            <w:proofErr w:type="spellStart"/>
            <w:r>
              <w:t>успешно</w:t>
            </w:r>
            <w:proofErr w:type="spellEnd"/>
          </w:p>
        </w:tc>
      </w:tr>
      <w:tr w:rsidR="00D54675" w14:paraId="373F6F84" w14:textId="77777777">
        <w:tc>
          <w:tcPr>
            <w:tcW w:w="2880" w:type="dxa"/>
          </w:tcPr>
          <w:p w14:paraId="40D18A0C" w14:textId="77777777" w:rsidR="00D54675" w:rsidRDefault="00D54675">
            <w:proofErr w:type="spellStart"/>
            <w:r>
              <w:t>Кастомизация</w:t>
            </w:r>
            <w:proofErr w:type="spellEnd"/>
            <w:r>
              <w:t xml:space="preserve"> </w:t>
            </w:r>
            <w:proofErr w:type="spellStart"/>
            <w:r>
              <w:t>интерфейса</w:t>
            </w:r>
            <w:proofErr w:type="spellEnd"/>
          </w:p>
        </w:tc>
        <w:tc>
          <w:tcPr>
            <w:tcW w:w="2880" w:type="dxa"/>
          </w:tcPr>
          <w:p w14:paraId="41A9D370" w14:textId="77777777" w:rsidR="00D54675" w:rsidRDefault="00D54675">
            <w:proofErr w:type="spellStart"/>
            <w:r>
              <w:t>Цвет</w:t>
            </w:r>
            <w:proofErr w:type="spellEnd"/>
            <w:r>
              <w:t xml:space="preserve"> </w:t>
            </w:r>
            <w:proofErr w:type="spellStart"/>
            <w:r>
              <w:t>меняется</w:t>
            </w:r>
            <w:proofErr w:type="spellEnd"/>
          </w:p>
        </w:tc>
        <w:tc>
          <w:tcPr>
            <w:tcW w:w="2880" w:type="dxa"/>
          </w:tcPr>
          <w:p w14:paraId="2B214ACD" w14:textId="77777777" w:rsidR="00D54675" w:rsidRDefault="00D54675">
            <w:proofErr w:type="spellStart"/>
            <w:r>
              <w:t>успешно</w:t>
            </w:r>
            <w:proofErr w:type="spellEnd"/>
          </w:p>
        </w:tc>
      </w:tr>
    </w:tbl>
    <w:p w14:paraId="17A5FB04" w14:textId="77777777" w:rsidR="00D54675" w:rsidRDefault="00D54675" w:rsidP="00D54675">
      <w:pPr>
        <w:pStyle w:val="1"/>
      </w:pPr>
      <w:r>
        <w:t xml:space="preserve">14.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продукта</w:t>
      </w:r>
      <w:proofErr w:type="spellEnd"/>
    </w:p>
    <w:p w14:paraId="559B76AF" w14:textId="77777777" w:rsidR="00D54675" w:rsidRPr="00521CD5" w:rsidRDefault="00D54675" w:rsidP="00D54675">
      <w:pPr>
        <w:rPr>
          <w:lang w:val="ru-RU"/>
        </w:rPr>
      </w:pPr>
      <w:r w:rsidRPr="00521CD5">
        <w:rPr>
          <w:lang w:val="ru-RU"/>
        </w:rPr>
        <w:t>После первого релиза реализован базовый функционал. В следующих спринтах планируется добавление мини-игр, событий и режима на двоих. Игра успешно запускается, работает система очков и одиночный режим. Пользователи могут кастомизировать интерфейс.</w:t>
      </w:r>
    </w:p>
    <w:p w14:paraId="4824F42F" w14:textId="77777777" w:rsidR="00D54675" w:rsidRPr="00521CD5" w:rsidRDefault="00D54675" w:rsidP="00D54675">
      <w:pPr>
        <w:pStyle w:val="1"/>
        <w:rPr>
          <w:lang w:val="ru-RU"/>
        </w:rPr>
      </w:pPr>
      <w:r w:rsidRPr="00521CD5">
        <w:rPr>
          <w:lang w:val="ru-RU"/>
        </w:rPr>
        <w:t>15. Модули: пользовательские истории, диаграммы, алгоритмы, кодирование, тестирование</w:t>
      </w:r>
    </w:p>
    <w:p w14:paraId="4CB89C65" w14:textId="77777777" w:rsidR="00D54675" w:rsidRPr="00146D6C" w:rsidRDefault="00D54675" w:rsidP="00D54675">
      <w:pPr>
        <w:pStyle w:val="2"/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</w:pPr>
      <w:r w:rsidRPr="00146D6C"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  <w:t>Меню и навигация</w:t>
      </w:r>
    </w:p>
    <w:p w14:paraId="6154A90E" w14:textId="0540EB31" w:rsidR="00D54675" w:rsidRDefault="00D54675" w:rsidP="00D54675">
      <w:pPr>
        <w:rPr>
          <w:lang w:val="ru-RU"/>
        </w:rPr>
      </w:pPr>
      <w:r w:rsidRPr="00CF0219">
        <w:rPr>
          <w:b/>
          <w:bCs/>
          <w:lang w:val="ru-RU"/>
        </w:rPr>
        <w:t>Пользовательские истории:</w:t>
      </w:r>
      <w:r w:rsidR="00CF0219">
        <w:rPr>
          <w:lang w:val="ru-RU"/>
        </w:rPr>
        <w:br/>
        <w:t xml:space="preserve">-Как игрок я </w:t>
      </w:r>
      <w:proofErr w:type="gramStart"/>
      <w:r w:rsidR="00CF0219">
        <w:rPr>
          <w:lang w:val="ru-RU"/>
        </w:rPr>
        <w:t>хочу</w:t>
      </w:r>
      <w:proofErr w:type="gramEnd"/>
      <w:r w:rsidR="00CF0219">
        <w:rPr>
          <w:lang w:val="ru-RU"/>
        </w:rPr>
        <w:t xml:space="preserve"> чтобы я мог выбрать режим игры.</w:t>
      </w:r>
    </w:p>
    <w:p w14:paraId="6E96F40F" w14:textId="268B6495" w:rsidR="00CF0219" w:rsidRPr="00521CD5" w:rsidRDefault="00CF0219" w:rsidP="00D54675">
      <w:pPr>
        <w:rPr>
          <w:lang w:val="ru-RU"/>
        </w:rPr>
      </w:pPr>
      <w:r>
        <w:rPr>
          <w:lang w:val="ru-RU"/>
        </w:rPr>
        <w:t>-Как игрок я хочу кастомизировать визуальную составляющую.</w:t>
      </w:r>
    </w:p>
    <w:p w14:paraId="07E65A2D" w14:textId="77777777" w:rsidR="00D54675" w:rsidRPr="008F23C9" w:rsidRDefault="00D54675" w:rsidP="00D54675">
      <w:pPr>
        <w:rPr>
          <w:b/>
          <w:bCs/>
          <w:lang w:val="ru-RU"/>
        </w:rPr>
      </w:pPr>
      <w:r w:rsidRPr="008F23C9">
        <w:rPr>
          <w:b/>
          <w:bCs/>
          <w:lang w:val="ru-RU"/>
        </w:rPr>
        <w:t>Диаграмма вариантов использования: ...</w:t>
      </w:r>
    </w:p>
    <w:p w14:paraId="3FACF7AD" w14:textId="66EB32EC" w:rsidR="00D54675" w:rsidRPr="00521CD5" w:rsidRDefault="00D54675" w:rsidP="00D54675">
      <w:pPr>
        <w:rPr>
          <w:lang w:val="ru-RU"/>
        </w:rPr>
      </w:pPr>
      <w:r w:rsidRPr="00CF0219">
        <w:rPr>
          <w:b/>
          <w:bCs/>
          <w:lang w:val="ru-RU"/>
        </w:rPr>
        <w:t>Кодирование:</w:t>
      </w:r>
      <w:r w:rsidRPr="00521CD5">
        <w:rPr>
          <w:lang w:val="ru-RU"/>
        </w:rPr>
        <w:t xml:space="preserve"> </w:t>
      </w:r>
      <w:r w:rsidR="00CF0219">
        <w:rPr>
          <w:lang w:val="ru-RU"/>
        </w:rPr>
        <w:br/>
        <w:t>Было разработано навигационное меню с возможностью выбора режима игры и меню кастомизации визуальной сост</w:t>
      </w:r>
      <w:r w:rsidR="008F23C9">
        <w:rPr>
          <w:lang w:val="ru-RU"/>
        </w:rPr>
        <w:t>а</w:t>
      </w:r>
      <w:r w:rsidR="00CF0219">
        <w:rPr>
          <w:lang w:val="ru-RU"/>
        </w:rPr>
        <w:t>вляющей</w:t>
      </w:r>
      <w:r w:rsidR="00872D0C" w:rsidRPr="00872D0C">
        <w:rPr>
          <w:lang w:val="ru-RU"/>
        </w:rPr>
        <w:t xml:space="preserve"> </w:t>
      </w:r>
      <w:r w:rsidR="00872D0C">
        <w:t>c</w:t>
      </w:r>
      <w:r w:rsidR="00872D0C" w:rsidRPr="00872D0C">
        <w:rPr>
          <w:lang w:val="ru-RU"/>
        </w:rPr>
        <w:t xml:space="preserve"> </w:t>
      </w:r>
      <w:r w:rsidR="00872D0C">
        <w:rPr>
          <w:lang w:val="ru-RU"/>
        </w:rPr>
        <w:t xml:space="preserve">помощью </w:t>
      </w:r>
      <w:r w:rsidR="00872D0C">
        <w:t>switch</w:t>
      </w:r>
      <w:r w:rsidR="00CF0219">
        <w:rPr>
          <w:lang w:val="ru-RU"/>
        </w:rPr>
        <w:t>.</w:t>
      </w:r>
    </w:p>
    <w:p w14:paraId="69A6814F" w14:textId="629CAC01" w:rsidR="00D54675" w:rsidRDefault="00D54675" w:rsidP="00D54675">
      <w:pPr>
        <w:rPr>
          <w:lang w:val="ru-RU"/>
        </w:rPr>
      </w:pPr>
      <w:r w:rsidRPr="00CF0219">
        <w:rPr>
          <w:b/>
          <w:bCs/>
          <w:lang w:val="ru-RU"/>
        </w:rPr>
        <w:t>Тестирование:</w:t>
      </w:r>
      <w:r w:rsidRPr="00521CD5">
        <w:rPr>
          <w:lang w:val="ru-RU"/>
        </w:rPr>
        <w:t xml:space="preserve"> </w:t>
      </w:r>
      <w:r w:rsidR="00CF0219">
        <w:rPr>
          <w:lang w:val="ru-RU"/>
        </w:rPr>
        <w:br/>
      </w:r>
      <w:r w:rsidR="008F23C9">
        <w:rPr>
          <w:lang w:val="ru-RU"/>
        </w:rPr>
        <w:t>Выбор необходимого режима – работает.</w:t>
      </w:r>
    </w:p>
    <w:p w14:paraId="48BE4935" w14:textId="24BEB145" w:rsidR="008F23C9" w:rsidRDefault="008F23C9" w:rsidP="00D54675">
      <w:pPr>
        <w:rPr>
          <w:lang w:val="ru-RU"/>
        </w:rPr>
      </w:pPr>
      <w:r>
        <w:rPr>
          <w:lang w:val="ru-RU"/>
        </w:rPr>
        <w:t>Нажатие кнопок – работает.</w:t>
      </w:r>
    </w:p>
    <w:p w14:paraId="117EA8DC" w14:textId="4DF5E311" w:rsidR="008F23C9" w:rsidRPr="00521CD5" w:rsidRDefault="008F23C9" w:rsidP="00D54675">
      <w:pPr>
        <w:rPr>
          <w:lang w:val="ru-RU"/>
        </w:rPr>
      </w:pPr>
      <w:r>
        <w:rPr>
          <w:lang w:val="ru-RU"/>
        </w:rPr>
        <w:t>Интерфейс – работает корректно.</w:t>
      </w:r>
    </w:p>
    <w:p w14:paraId="33BBAF42" w14:textId="6F2F3E10" w:rsidR="00D54675" w:rsidRPr="00146D6C" w:rsidRDefault="008F23C9" w:rsidP="00D54675">
      <w:pPr>
        <w:pStyle w:val="2"/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</w:pPr>
      <w:r w:rsidRPr="00146D6C"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  <w:t>Режим</w:t>
      </w:r>
      <w:r w:rsidR="00D54675" w:rsidRPr="00146D6C"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  <w:t xml:space="preserve"> «Угадай число</w:t>
      </w:r>
      <w:r w:rsidRPr="00146D6C"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  <w:t>: Одиночный режим</w:t>
      </w:r>
      <w:r w:rsidR="00D54675" w:rsidRPr="00146D6C"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  <w:t>»</w:t>
      </w:r>
    </w:p>
    <w:p w14:paraId="423F3E9C" w14:textId="33750A2E" w:rsidR="00D54675" w:rsidRDefault="00D54675" w:rsidP="00D54675">
      <w:pPr>
        <w:rPr>
          <w:b/>
          <w:bCs/>
          <w:lang w:val="ru-RU"/>
        </w:rPr>
      </w:pPr>
      <w:r w:rsidRPr="008F23C9">
        <w:rPr>
          <w:b/>
          <w:bCs/>
          <w:lang w:val="ru-RU"/>
        </w:rPr>
        <w:t>Пользовательские истории:</w:t>
      </w:r>
    </w:p>
    <w:p w14:paraId="06985D95" w14:textId="77777777" w:rsidR="008F23C9" w:rsidRDefault="008F23C9" w:rsidP="00D54675">
      <w:pPr>
        <w:rPr>
          <w:lang w:val="ru-RU"/>
        </w:rPr>
      </w:pPr>
      <w:r w:rsidRPr="00521CD5">
        <w:rPr>
          <w:lang w:val="ru-RU"/>
        </w:rPr>
        <w:t>- Как игрок, я хочу угадывать число в заданном диапазоне, чтобы победить.</w:t>
      </w:r>
    </w:p>
    <w:p w14:paraId="2937CF83" w14:textId="238499C7" w:rsidR="008F23C9" w:rsidRPr="002559C0" w:rsidRDefault="008F23C9" w:rsidP="00D54675">
      <w:pPr>
        <w:rPr>
          <w:b/>
          <w:bCs/>
          <w:lang w:val="ru-RU"/>
        </w:rPr>
      </w:pPr>
      <w:r>
        <w:rPr>
          <w:lang w:val="ru-RU"/>
        </w:rPr>
        <w:t xml:space="preserve">- Как игрок, я хочу испытать на себе </w:t>
      </w:r>
      <w:r w:rsidRPr="008F23C9">
        <w:rPr>
          <w:lang w:val="ru-RU"/>
        </w:rPr>
        <w:t>“</w:t>
      </w:r>
      <w:r>
        <w:rPr>
          <w:lang w:val="ru-RU"/>
        </w:rPr>
        <w:t>бомбочку</w:t>
      </w:r>
      <w:r w:rsidRPr="008F23C9">
        <w:rPr>
          <w:lang w:val="ru-RU"/>
        </w:rPr>
        <w:t>”.</w:t>
      </w:r>
    </w:p>
    <w:p w14:paraId="0F51B307" w14:textId="3241F999" w:rsidR="00D54675" w:rsidRPr="00BE5623" w:rsidRDefault="00D54675" w:rsidP="00D54675">
      <w:pPr>
        <w:rPr>
          <w:lang w:val="ru-RU"/>
        </w:rPr>
      </w:pPr>
    </w:p>
    <w:p w14:paraId="5F5FF669" w14:textId="4D76D299" w:rsidR="00D54675" w:rsidRPr="008F23C9" w:rsidRDefault="00D54675" w:rsidP="00D54675">
      <w:pPr>
        <w:rPr>
          <w:b/>
          <w:bCs/>
          <w:lang w:val="ru-RU"/>
        </w:rPr>
      </w:pPr>
      <w:r w:rsidRPr="008F23C9">
        <w:rPr>
          <w:b/>
          <w:bCs/>
          <w:lang w:val="ru-RU"/>
        </w:rPr>
        <w:t>Кодирование:</w:t>
      </w:r>
    </w:p>
    <w:p w14:paraId="03090ABC" w14:textId="00C58FB9" w:rsidR="008F23C9" w:rsidRPr="00BE5623" w:rsidRDefault="008F23C9" w:rsidP="00D54675">
      <w:pPr>
        <w:rPr>
          <w:lang w:val="ru-RU"/>
        </w:rPr>
      </w:pPr>
      <w:r>
        <w:rPr>
          <w:lang w:val="ru-RU"/>
        </w:rPr>
        <w:t xml:space="preserve">Было разработана игра, в которой случайным образом </w:t>
      </w:r>
      <w:r w:rsidR="00F4278C">
        <w:rPr>
          <w:lang w:val="ru-RU"/>
        </w:rPr>
        <w:t xml:space="preserve">при помощи функции </w:t>
      </w:r>
      <w:proofErr w:type="gramStart"/>
      <w:r w:rsidR="00F4278C">
        <w:t>rand</w:t>
      </w:r>
      <w:r w:rsidR="00F4278C" w:rsidRPr="00F4278C">
        <w:rPr>
          <w:lang w:val="ru-RU"/>
        </w:rPr>
        <w:t>(</w:t>
      </w:r>
      <w:proofErr w:type="gramEnd"/>
      <w:r w:rsidR="00F4278C" w:rsidRPr="00F4278C">
        <w:rPr>
          <w:lang w:val="ru-RU"/>
        </w:rPr>
        <w:t xml:space="preserve">) </w:t>
      </w:r>
      <w:r>
        <w:rPr>
          <w:lang w:val="ru-RU"/>
        </w:rPr>
        <w:t xml:space="preserve">выбирается победное число из выбранного промежутка, а </w:t>
      </w:r>
      <w:proofErr w:type="gramStart"/>
      <w:r>
        <w:rPr>
          <w:lang w:val="ru-RU"/>
        </w:rPr>
        <w:t>так же</w:t>
      </w:r>
      <w:proofErr w:type="gramEnd"/>
      <w:r>
        <w:rPr>
          <w:lang w:val="ru-RU"/>
        </w:rPr>
        <w:t xml:space="preserve"> бомбочки, попав на которые игрок проигрывает.</w:t>
      </w:r>
      <w:r w:rsidR="00F4278C">
        <w:rPr>
          <w:lang w:val="ru-RU"/>
        </w:rPr>
        <w:t xml:space="preserve"> Поле для игры реализовано через массивы.</w:t>
      </w:r>
    </w:p>
    <w:p w14:paraId="7F7CF1A8" w14:textId="0EEBC29E" w:rsidR="00D54675" w:rsidRPr="008F23C9" w:rsidRDefault="00D54675" w:rsidP="00D54675">
      <w:pPr>
        <w:rPr>
          <w:b/>
          <w:bCs/>
          <w:lang w:val="ru-RU"/>
        </w:rPr>
      </w:pPr>
      <w:r w:rsidRPr="008F23C9">
        <w:rPr>
          <w:b/>
          <w:bCs/>
          <w:lang w:val="ru-RU"/>
        </w:rPr>
        <w:lastRenderedPageBreak/>
        <w:t xml:space="preserve">Тестирование: </w:t>
      </w:r>
    </w:p>
    <w:p w14:paraId="4B01EDEF" w14:textId="0F068250" w:rsidR="008F23C9" w:rsidRDefault="008F23C9" w:rsidP="008F23C9">
      <w:pPr>
        <w:rPr>
          <w:lang w:val="ru-RU"/>
        </w:rPr>
      </w:pPr>
      <w:r>
        <w:rPr>
          <w:lang w:val="ru-RU"/>
        </w:rPr>
        <w:t>Выбор диапазона – работает корректно.</w:t>
      </w:r>
    </w:p>
    <w:p w14:paraId="2411B940" w14:textId="07703E5C" w:rsidR="008F23C9" w:rsidRDefault="003B071D" w:rsidP="008F23C9">
      <w:pPr>
        <w:rPr>
          <w:lang w:val="ru-RU"/>
        </w:rPr>
      </w:pPr>
      <w:r>
        <w:rPr>
          <w:lang w:val="ru-RU"/>
        </w:rPr>
        <w:t>Случайная р</w:t>
      </w:r>
      <w:r w:rsidR="008F23C9">
        <w:rPr>
          <w:lang w:val="ru-RU"/>
        </w:rPr>
        <w:t>асстановка бомб ботом – работает корректно.</w:t>
      </w:r>
    </w:p>
    <w:p w14:paraId="7D8575D4" w14:textId="4DE95BCC" w:rsidR="008F23C9" w:rsidRDefault="003B071D" w:rsidP="008F23C9">
      <w:pPr>
        <w:rPr>
          <w:lang w:val="ru-RU"/>
        </w:rPr>
      </w:pPr>
      <w:r>
        <w:rPr>
          <w:lang w:val="ru-RU"/>
        </w:rPr>
        <w:t>П</w:t>
      </w:r>
      <w:r w:rsidR="008F23C9">
        <w:rPr>
          <w:lang w:val="ru-RU"/>
        </w:rPr>
        <w:t>обедно</w:t>
      </w:r>
      <w:r>
        <w:rPr>
          <w:lang w:val="ru-RU"/>
        </w:rPr>
        <w:t>е</w:t>
      </w:r>
      <w:r w:rsidR="008F23C9">
        <w:rPr>
          <w:lang w:val="ru-RU"/>
        </w:rPr>
        <w:t xml:space="preserve"> числ</w:t>
      </w:r>
      <w:r>
        <w:rPr>
          <w:lang w:val="ru-RU"/>
        </w:rPr>
        <w:t>о выбирается случайно</w:t>
      </w:r>
      <w:r w:rsidR="008F23C9">
        <w:rPr>
          <w:lang w:val="ru-RU"/>
        </w:rPr>
        <w:t xml:space="preserve"> – работает корректно.</w:t>
      </w:r>
    </w:p>
    <w:p w14:paraId="56FC9468" w14:textId="10082174" w:rsidR="008F23C9" w:rsidRDefault="008F23C9" w:rsidP="008F23C9">
      <w:pPr>
        <w:rPr>
          <w:lang w:val="ru-RU"/>
        </w:rPr>
      </w:pPr>
      <w:r>
        <w:rPr>
          <w:lang w:val="ru-RU"/>
        </w:rPr>
        <w:t>Бомба не появиться на месте победного числа – работает корректно.</w:t>
      </w:r>
    </w:p>
    <w:p w14:paraId="456E8BE1" w14:textId="4A78650D" w:rsidR="003B071D" w:rsidRDefault="003B071D" w:rsidP="008F23C9">
      <w:pPr>
        <w:rPr>
          <w:lang w:val="ru-RU"/>
        </w:rPr>
      </w:pPr>
      <w:r>
        <w:rPr>
          <w:lang w:val="ru-RU"/>
        </w:rPr>
        <w:t>Победа</w:t>
      </w:r>
      <w:r w:rsidRPr="003B071D">
        <w:rPr>
          <w:lang w:val="ru-RU"/>
        </w:rPr>
        <w:t>/</w:t>
      </w:r>
      <w:r>
        <w:rPr>
          <w:lang w:val="ru-RU"/>
        </w:rPr>
        <w:t xml:space="preserve">проигрыш игрока – работает корректно. </w:t>
      </w:r>
    </w:p>
    <w:p w14:paraId="771E0498" w14:textId="5892CFF2" w:rsidR="003B071D" w:rsidRPr="00146D6C" w:rsidRDefault="003B071D" w:rsidP="003B071D">
      <w:pPr>
        <w:pStyle w:val="2"/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</w:pPr>
      <w:r w:rsidRPr="00146D6C"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  <w:t>Режим «Угадай число: Режим на двоих»</w:t>
      </w:r>
    </w:p>
    <w:p w14:paraId="55A32E75" w14:textId="77777777" w:rsidR="003B071D" w:rsidRDefault="003B071D" w:rsidP="003B071D">
      <w:pPr>
        <w:rPr>
          <w:b/>
          <w:bCs/>
          <w:lang w:val="ru-RU"/>
        </w:rPr>
      </w:pPr>
      <w:r w:rsidRPr="008F23C9">
        <w:rPr>
          <w:b/>
          <w:bCs/>
          <w:lang w:val="ru-RU"/>
        </w:rPr>
        <w:t>Пользовательские истории:</w:t>
      </w:r>
    </w:p>
    <w:p w14:paraId="703A266D" w14:textId="28B22F53" w:rsidR="003B071D" w:rsidRDefault="003B071D" w:rsidP="003B071D">
      <w:pPr>
        <w:rPr>
          <w:lang w:val="ru-RU"/>
        </w:rPr>
      </w:pPr>
      <w:r w:rsidRPr="00521CD5">
        <w:rPr>
          <w:lang w:val="ru-RU"/>
        </w:rPr>
        <w:t xml:space="preserve">- Как игрок, я хочу </w:t>
      </w:r>
      <w:r>
        <w:rPr>
          <w:lang w:val="ru-RU"/>
        </w:rPr>
        <w:t>играть с другом в режиме на двоих.</w:t>
      </w:r>
    </w:p>
    <w:p w14:paraId="01E12155" w14:textId="024BFAC9" w:rsidR="003B071D" w:rsidRPr="003B071D" w:rsidRDefault="003B071D" w:rsidP="003B071D">
      <w:pPr>
        <w:rPr>
          <w:b/>
          <w:bCs/>
          <w:lang w:val="ru-RU"/>
        </w:rPr>
      </w:pPr>
      <w:r>
        <w:rPr>
          <w:lang w:val="ru-RU"/>
        </w:rPr>
        <w:t>- Как игроки, мы хотим установить бомбочки на поле.</w:t>
      </w:r>
    </w:p>
    <w:p w14:paraId="06ED1B30" w14:textId="699FA9AD" w:rsidR="003B071D" w:rsidRPr="003B071D" w:rsidRDefault="003B071D" w:rsidP="003B071D">
      <w:pPr>
        <w:rPr>
          <w:lang w:val="ru-RU"/>
        </w:rPr>
      </w:pPr>
    </w:p>
    <w:p w14:paraId="5138AAB2" w14:textId="77777777" w:rsidR="003B071D" w:rsidRPr="008F23C9" w:rsidRDefault="003B071D" w:rsidP="003B071D">
      <w:pPr>
        <w:rPr>
          <w:b/>
          <w:bCs/>
          <w:lang w:val="ru-RU"/>
        </w:rPr>
      </w:pPr>
      <w:r w:rsidRPr="008F23C9">
        <w:rPr>
          <w:b/>
          <w:bCs/>
          <w:lang w:val="ru-RU"/>
        </w:rPr>
        <w:t>Кодирование:</w:t>
      </w:r>
    </w:p>
    <w:p w14:paraId="05F95997" w14:textId="2C8D2250" w:rsidR="003B071D" w:rsidRDefault="003B071D" w:rsidP="003B071D">
      <w:pPr>
        <w:rPr>
          <w:lang w:val="ru-RU"/>
        </w:rPr>
      </w:pPr>
      <w:r>
        <w:rPr>
          <w:lang w:val="ru-RU"/>
        </w:rPr>
        <w:t>Было разработана игра, в которой играют два игрока</w:t>
      </w:r>
      <w:r w:rsidR="001F3567">
        <w:rPr>
          <w:lang w:val="ru-RU"/>
        </w:rPr>
        <w:t>. Игроки выбирают количество раундов самостоятельно.</w:t>
      </w:r>
      <w:r>
        <w:rPr>
          <w:lang w:val="ru-RU"/>
        </w:rPr>
        <w:t xml:space="preserve"> </w:t>
      </w:r>
      <w:r w:rsidR="001F3567">
        <w:rPr>
          <w:lang w:val="ru-RU"/>
        </w:rPr>
        <w:t>Е</w:t>
      </w:r>
      <w:r>
        <w:rPr>
          <w:lang w:val="ru-RU"/>
        </w:rPr>
        <w:t>сть возможность поставить бомбочку в выбранный вами диапазон</w:t>
      </w:r>
      <w:r w:rsidR="00DC1CA9">
        <w:rPr>
          <w:lang w:val="ru-RU"/>
        </w:rPr>
        <w:t xml:space="preserve"> (Реализовано через </w:t>
      </w:r>
      <w:proofErr w:type="spellStart"/>
      <w:r w:rsidR="00DC1CA9">
        <w:rPr>
          <w:lang w:val="ru-RU"/>
        </w:rPr>
        <w:t>мас</w:t>
      </w:r>
      <w:proofErr w:type="spellEnd"/>
      <w:r w:rsidR="00872D0C">
        <w:t>c</w:t>
      </w:r>
      <w:r w:rsidR="00DC1CA9">
        <w:rPr>
          <w:lang w:val="ru-RU"/>
        </w:rPr>
        <w:t>ивы)</w:t>
      </w:r>
      <w:r>
        <w:rPr>
          <w:lang w:val="ru-RU"/>
        </w:rPr>
        <w:t>, выбор победного числа выбирается так же случайным образом</w:t>
      </w:r>
      <w:r w:rsidR="00DC1CA9">
        <w:rPr>
          <w:lang w:val="ru-RU"/>
        </w:rPr>
        <w:t xml:space="preserve"> при помощи функции</w:t>
      </w:r>
      <w:r w:rsidR="00DC1CA9" w:rsidRPr="00DC1CA9">
        <w:rPr>
          <w:lang w:val="ru-RU"/>
        </w:rPr>
        <w:t xml:space="preserve"> </w:t>
      </w:r>
      <w:proofErr w:type="gramStart"/>
      <w:r w:rsidR="00DC1CA9">
        <w:t>rand</w:t>
      </w:r>
      <w:r w:rsidR="00DC1CA9" w:rsidRPr="00DC1CA9">
        <w:rPr>
          <w:lang w:val="ru-RU"/>
        </w:rPr>
        <w:t>(</w:t>
      </w:r>
      <w:proofErr w:type="gramEnd"/>
      <w:r w:rsidR="00DC1CA9" w:rsidRPr="00DC1CA9">
        <w:rPr>
          <w:lang w:val="ru-RU"/>
        </w:rPr>
        <w:t>)</w:t>
      </w:r>
      <w:r>
        <w:rPr>
          <w:lang w:val="ru-RU"/>
        </w:rPr>
        <w:t xml:space="preserve">. Так же разработана система случайного выбора мини-игр, и </w:t>
      </w:r>
      <w:proofErr w:type="gramStart"/>
      <w:r>
        <w:rPr>
          <w:lang w:val="ru-RU"/>
        </w:rPr>
        <w:t>событий</w:t>
      </w:r>
      <w:proofErr w:type="gramEnd"/>
      <w:r>
        <w:rPr>
          <w:lang w:val="ru-RU"/>
        </w:rPr>
        <w:t xml:space="preserve"> связанных с ними</w:t>
      </w:r>
      <w:r w:rsidR="00DC1CA9" w:rsidRPr="00DC1CA9">
        <w:rPr>
          <w:lang w:val="ru-RU"/>
        </w:rPr>
        <w:t xml:space="preserve"> </w:t>
      </w:r>
      <w:r w:rsidR="00DC1CA9">
        <w:rPr>
          <w:lang w:val="ru-RU"/>
        </w:rPr>
        <w:t xml:space="preserve">так же реализованных через </w:t>
      </w:r>
      <w:proofErr w:type="gramStart"/>
      <w:r w:rsidR="00DC1CA9">
        <w:t>rand</w:t>
      </w:r>
      <w:r w:rsidR="00DC1CA9" w:rsidRPr="00DC1CA9">
        <w:rPr>
          <w:lang w:val="ru-RU"/>
        </w:rPr>
        <w:t>(</w:t>
      </w:r>
      <w:proofErr w:type="gramEnd"/>
      <w:r w:rsidR="00DC1CA9" w:rsidRPr="00DC1CA9">
        <w:rPr>
          <w:lang w:val="ru-RU"/>
        </w:rPr>
        <w:t xml:space="preserve">) </w:t>
      </w:r>
      <w:r w:rsidR="00DC1CA9">
        <w:rPr>
          <w:lang w:val="ru-RU"/>
        </w:rPr>
        <w:t xml:space="preserve">и </w:t>
      </w:r>
      <w:r w:rsidR="00DC1CA9">
        <w:t>switch</w:t>
      </w:r>
      <w:r>
        <w:rPr>
          <w:lang w:val="ru-RU"/>
        </w:rPr>
        <w:t>.</w:t>
      </w:r>
      <w:r w:rsidR="001F3567">
        <w:rPr>
          <w:lang w:val="ru-RU"/>
        </w:rPr>
        <w:t xml:space="preserve"> </w:t>
      </w:r>
      <w:proofErr w:type="gramStart"/>
      <w:r w:rsidR="001F3567">
        <w:rPr>
          <w:lang w:val="ru-RU"/>
        </w:rPr>
        <w:t>После каждого раунда,</w:t>
      </w:r>
      <w:proofErr w:type="gramEnd"/>
      <w:r w:rsidR="001F3567">
        <w:rPr>
          <w:lang w:val="ru-RU"/>
        </w:rPr>
        <w:t xml:space="preserve"> появляется счетчик очков каждого игрока, которая определяет, кто победил по истечению всех раундов</w:t>
      </w:r>
      <w:r w:rsidR="00DC1CA9">
        <w:rPr>
          <w:lang w:val="ru-RU"/>
        </w:rPr>
        <w:t xml:space="preserve"> (Реализовано через глобальные переменные)</w:t>
      </w:r>
      <w:r w:rsidR="001F3567">
        <w:rPr>
          <w:lang w:val="ru-RU"/>
        </w:rPr>
        <w:t>.</w:t>
      </w:r>
    </w:p>
    <w:p w14:paraId="19653420" w14:textId="77777777" w:rsidR="00373B63" w:rsidRPr="00521CD5" w:rsidRDefault="00373B63" w:rsidP="003B071D">
      <w:pPr>
        <w:rPr>
          <w:lang w:val="ru-RU"/>
        </w:rPr>
      </w:pPr>
    </w:p>
    <w:p w14:paraId="49EEB10C" w14:textId="77777777" w:rsidR="003B071D" w:rsidRPr="008F23C9" w:rsidRDefault="003B071D" w:rsidP="003B071D">
      <w:pPr>
        <w:rPr>
          <w:b/>
          <w:bCs/>
          <w:lang w:val="ru-RU"/>
        </w:rPr>
      </w:pPr>
      <w:r w:rsidRPr="008F23C9">
        <w:rPr>
          <w:b/>
          <w:bCs/>
          <w:lang w:val="ru-RU"/>
        </w:rPr>
        <w:t xml:space="preserve">Тестирование: </w:t>
      </w:r>
    </w:p>
    <w:p w14:paraId="650B063A" w14:textId="77777777" w:rsidR="003B071D" w:rsidRDefault="003B071D" w:rsidP="003B071D">
      <w:pPr>
        <w:rPr>
          <w:lang w:val="ru-RU"/>
        </w:rPr>
      </w:pPr>
      <w:r>
        <w:rPr>
          <w:lang w:val="ru-RU"/>
        </w:rPr>
        <w:t>Выбор диапазона – работает корректно.</w:t>
      </w:r>
    </w:p>
    <w:p w14:paraId="72FADC59" w14:textId="2169E26D" w:rsidR="003B071D" w:rsidRDefault="003B071D" w:rsidP="003B071D">
      <w:pPr>
        <w:rPr>
          <w:lang w:val="ru-RU"/>
        </w:rPr>
      </w:pPr>
      <w:r>
        <w:rPr>
          <w:lang w:val="ru-RU"/>
        </w:rPr>
        <w:t>Расстановка бомб игроками – работает корректно.</w:t>
      </w:r>
    </w:p>
    <w:p w14:paraId="54AAA45A" w14:textId="7F071447" w:rsidR="001F3567" w:rsidRDefault="001F3567" w:rsidP="003B071D">
      <w:pPr>
        <w:rPr>
          <w:lang w:val="ru-RU"/>
        </w:rPr>
      </w:pPr>
      <w:r>
        <w:rPr>
          <w:lang w:val="ru-RU"/>
        </w:rPr>
        <w:t>Бомбу нельзя поставить вне диапазона – работает корректно.</w:t>
      </w:r>
    </w:p>
    <w:p w14:paraId="6196EFEE" w14:textId="4DA1EAB1" w:rsidR="003B071D" w:rsidRDefault="003B071D" w:rsidP="003B071D">
      <w:pPr>
        <w:rPr>
          <w:lang w:val="ru-RU"/>
        </w:rPr>
      </w:pPr>
      <w:r>
        <w:rPr>
          <w:lang w:val="ru-RU"/>
        </w:rPr>
        <w:t>Победное число выбирается случайно, и не попадает на бомбу – работает корректно.</w:t>
      </w:r>
    </w:p>
    <w:p w14:paraId="1B6F6F28" w14:textId="12212694" w:rsidR="003B071D" w:rsidRDefault="003B071D" w:rsidP="003B071D">
      <w:pPr>
        <w:rPr>
          <w:lang w:val="ru-RU"/>
        </w:rPr>
      </w:pPr>
      <w:r>
        <w:rPr>
          <w:lang w:val="ru-RU"/>
        </w:rPr>
        <w:t>Система случайно выбирает мини-игру – работает корректно.</w:t>
      </w:r>
    </w:p>
    <w:p w14:paraId="3395CB30" w14:textId="7040E601" w:rsidR="003B071D" w:rsidRDefault="003B071D" w:rsidP="003B071D">
      <w:pPr>
        <w:rPr>
          <w:lang w:val="ru-RU"/>
        </w:rPr>
      </w:pPr>
      <w:r>
        <w:rPr>
          <w:lang w:val="ru-RU"/>
        </w:rPr>
        <w:t xml:space="preserve">Система </w:t>
      </w:r>
      <w:r w:rsidR="001F3567">
        <w:rPr>
          <w:lang w:val="ru-RU"/>
        </w:rPr>
        <w:t>случайно выбирает событие – работает корректно.</w:t>
      </w:r>
    </w:p>
    <w:p w14:paraId="519CCBFE" w14:textId="0DE57490" w:rsidR="001F3567" w:rsidRPr="001F3567" w:rsidRDefault="001F3567" w:rsidP="003B071D">
      <w:pPr>
        <w:rPr>
          <w:lang w:val="ru-RU"/>
        </w:rPr>
      </w:pPr>
      <w:r>
        <w:rPr>
          <w:lang w:val="ru-RU"/>
        </w:rPr>
        <w:t>Система начисляет</w:t>
      </w:r>
      <w:r w:rsidRPr="001F3567">
        <w:rPr>
          <w:lang w:val="ru-RU"/>
        </w:rPr>
        <w:t>/</w:t>
      </w:r>
      <w:r>
        <w:rPr>
          <w:lang w:val="ru-RU"/>
        </w:rPr>
        <w:t>аннулирует</w:t>
      </w:r>
      <w:r w:rsidRPr="001F3567">
        <w:rPr>
          <w:lang w:val="ru-RU"/>
        </w:rPr>
        <w:t>/</w:t>
      </w:r>
      <w:r>
        <w:rPr>
          <w:lang w:val="ru-RU"/>
        </w:rPr>
        <w:t>забирает очки – работает корректно.</w:t>
      </w:r>
    </w:p>
    <w:p w14:paraId="72763B1E" w14:textId="0D0F431B" w:rsidR="003B071D" w:rsidRDefault="001F3567" w:rsidP="008F23C9">
      <w:pPr>
        <w:rPr>
          <w:lang w:val="ru-RU"/>
        </w:rPr>
      </w:pPr>
      <w:r>
        <w:rPr>
          <w:lang w:val="ru-RU"/>
        </w:rPr>
        <w:t>Победа и проигрыш нужных игроков – работает корректно.</w:t>
      </w:r>
    </w:p>
    <w:p w14:paraId="20A808D1" w14:textId="66E28C99" w:rsidR="006F0D20" w:rsidRPr="008F23C9" w:rsidRDefault="006F0D20" w:rsidP="006F0D20">
      <w:pPr>
        <w:pStyle w:val="2"/>
        <w:rPr>
          <w:rFonts w:asciiTheme="minorHAnsi" w:hAnsiTheme="minorHAnsi" w:cstheme="minorHAnsi"/>
          <w:b/>
          <w:bCs/>
          <w:color w:val="auto"/>
          <w:sz w:val="36"/>
          <w:szCs w:val="36"/>
          <w:lang w:val="ru-RU"/>
        </w:rPr>
      </w:pPr>
      <w:r w:rsidRPr="00146D6C"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  <w:t xml:space="preserve">Режим «Угадай число: Бот </w:t>
      </w:r>
      <w:r w:rsidRPr="00146D6C">
        <w:rPr>
          <w:rFonts w:asciiTheme="minorHAnsi" w:hAnsiTheme="minorHAnsi" w:cstheme="minorHAnsi"/>
          <w:b/>
          <w:bCs/>
          <w:color w:val="auto"/>
          <w:sz w:val="32"/>
          <w:szCs w:val="32"/>
        </w:rPr>
        <w:t>edition</w:t>
      </w:r>
      <w:r w:rsidRPr="00146D6C"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  <w:t>»</w:t>
      </w:r>
    </w:p>
    <w:p w14:paraId="6967048D" w14:textId="77777777" w:rsidR="006F0D20" w:rsidRDefault="006F0D20" w:rsidP="006F0D20">
      <w:pPr>
        <w:rPr>
          <w:b/>
          <w:bCs/>
          <w:lang w:val="ru-RU"/>
        </w:rPr>
      </w:pPr>
      <w:r w:rsidRPr="008F23C9">
        <w:rPr>
          <w:b/>
          <w:bCs/>
          <w:lang w:val="ru-RU"/>
        </w:rPr>
        <w:t>Пользовательские истории:</w:t>
      </w:r>
    </w:p>
    <w:p w14:paraId="30269221" w14:textId="72252C70" w:rsidR="006F0D20" w:rsidRDefault="006F0D20" w:rsidP="006F0D20">
      <w:pPr>
        <w:rPr>
          <w:lang w:val="ru-RU"/>
        </w:rPr>
      </w:pPr>
      <w:r w:rsidRPr="00521CD5">
        <w:rPr>
          <w:lang w:val="ru-RU"/>
        </w:rPr>
        <w:t xml:space="preserve">- Как игрок, я хочу </w:t>
      </w:r>
      <w:r>
        <w:rPr>
          <w:lang w:val="ru-RU"/>
        </w:rPr>
        <w:t>обыграть бота.</w:t>
      </w:r>
    </w:p>
    <w:p w14:paraId="49AA2544" w14:textId="3AF56C03" w:rsidR="006F0D20" w:rsidRPr="002559C0" w:rsidRDefault="006F0D20" w:rsidP="006F0D20">
      <w:pPr>
        <w:rPr>
          <w:b/>
          <w:bCs/>
          <w:lang w:val="ru-RU"/>
        </w:rPr>
      </w:pPr>
      <w:r>
        <w:rPr>
          <w:lang w:val="ru-RU"/>
        </w:rPr>
        <w:t>- Как игрок, я хочу указать победное число для бота.</w:t>
      </w:r>
    </w:p>
    <w:p w14:paraId="1F6485CF" w14:textId="77777777" w:rsidR="006F0D20" w:rsidRPr="003B071D" w:rsidRDefault="006F0D20" w:rsidP="006F0D20">
      <w:pPr>
        <w:rPr>
          <w:lang w:val="ru-RU"/>
        </w:rPr>
      </w:pPr>
    </w:p>
    <w:p w14:paraId="6E6E2373" w14:textId="77777777" w:rsidR="006F0D20" w:rsidRPr="008F23C9" w:rsidRDefault="006F0D20" w:rsidP="006F0D20">
      <w:pPr>
        <w:rPr>
          <w:b/>
          <w:bCs/>
          <w:lang w:val="ru-RU"/>
        </w:rPr>
      </w:pPr>
      <w:r w:rsidRPr="008F23C9">
        <w:rPr>
          <w:b/>
          <w:bCs/>
          <w:lang w:val="ru-RU"/>
        </w:rPr>
        <w:t>Кодирование:</w:t>
      </w:r>
    </w:p>
    <w:p w14:paraId="1252D709" w14:textId="0A13E45D" w:rsidR="006F0D20" w:rsidRDefault="006F0D20" w:rsidP="006F0D20">
      <w:pPr>
        <w:rPr>
          <w:lang w:val="ru-RU"/>
        </w:rPr>
      </w:pPr>
      <w:r>
        <w:rPr>
          <w:lang w:val="ru-RU"/>
        </w:rPr>
        <w:t xml:space="preserve">Было разработана игра, в которой ваше число угадывает бот. Игрок выбирает победное число и диапазон самостоятельно. Бот угадывает число в промежутке прим помощи функции </w:t>
      </w:r>
      <w:proofErr w:type="gramStart"/>
      <w:r>
        <w:t>rand</w:t>
      </w:r>
      <w:r w:rsidRPr="006F0D20">
        <w:rPr>
          <w:lang w:val="ru-RU"/>
        </w:rPr>
        <w:t>(</w:t>
      </w:r>
      <w:proofErr w:type="gramEnd"/>
      <w:r w:rsidRPr="006F0D20">
        <w:rPr>
          <w:lang w:val="ru-RU"/>
        </w:rPr>
        <w:t>)</w:t>
      </w:r>
      <w:r>
        <w:rPr>
          <w:lang w:val="ru-RU"/>
        </w:rPr>
        <w:t xml:space="preserve">. После каждой попытке бота, мы должны указать, меньше или больше ваше число, чем выбранное ботом. После чего диапазон чисел сужается в зависимости от ответа. Предусмотрена система обмана бота, а </w:t>
      </w:r>
      <w:proofErr w:type="gramStart"/>
      <w:r>
        <w:rPr>
          <w:lang w:val="ru-RU"/>
        </w:rPr>
        <w:t>так же</w:t>
      </w:r>
      <w:proofErr w:type="gramEnd"/>
      <w:r>
        <w:rPr>
          <w:lang w:val="ru-RU"/>
        </w:rPr>
        <w:t xml:space="preserve"> проигрыш бота, если он </w:t>
      </w:r>
      <w:r w:rsidR="00DC1CA9">
        <w:rPr>
          <w:lang w:val="ru-RU"/>
        </w:rPr>
        <w:t>не угадает за 10+ попыток</w:t>
      </w:r>
      <w:r>
        <w:rPr>
          <w:lang w:val="ru-RU"/>
        </w:rPr>
        <w:t xml:space="preserve">. Обмануть его не получиться. После того, как бот угадает </w:t>
      </w:r>
      <w:proofErr w:type="gramStart"/>
      <w:r>
        <w:rPr>
          <w:lang w:val="ru-RU"/>
        </w:rPr>
        <w:t>ваше  число</w:t>
      </w:r>
      <w:proofErr w:type="gramEnd"/>
      <w:r>
        <w:rPr>
          <w:lang w:val="ru-RU"/>
        </w:rPr>
        <w:t>, будет выведено количество попыток бота.</w:t>
      </w:r>
    </w:p>
    <w:p w14:paraId="0F10293F" w14:textId="77777777" w:rsidR="006F0D20" w:rsidRPr="00521CD5" w:rsidRDefault="006F0D20" w:rsidP="006F0D20">
      <w:pPr>
        <w:rPr>
          <w:lang w:val="ru-RU"/>
        </w:rPr>
      </w:pPr>
    </w:p>
    <w:p w14:paraId="7A0B1978" w14:textId="77777777" w:rsidR="006F0D20" w:rsidRPr="008F23C9" w:rsidRDefault="006F0D20" w:rsidP="006F0D20">
      <w:pPr>
        <w:rPr>
          <w:b/>
          <w:bCs/>
          <w:lang w:val="ru-RU"/>
        </w:rPr>
      </w:pPr>
      <w:r w:rsidRPr="008F23C9">
        <w:rPr>
          <w:b/>
          <w:bCs/>
          <w:lang w:val="ru-RU"/>
        </w:rPr>
        <w:t xml:space="preserve">Тестирование: </w:t>
      </w:r>
    </w:p>
    <w:p w14:paraId="16DD0AA8" w14:textId="171C708E" w:rsidR="006F0D20" w:rsidRDefault="002559C0" w:rsidP="006F0D20">
      <w:pPr>
        <w:rPr>
          <w:lang w:val="ru-RU"/>
        </w:rPr>
      </w:pPr>
      <w:r>
        <w:rPr>
          <w:lang w:val="ru-RU"/>
        </w:rPr>
        <w:t>Бот угадывает число</w:t>
      </w:r>
      <w:r w:rsidR="006F0D20">
        <w:rPr>
          <w:lang w:val="ru-RU"/>
        </w:rPr>
        <w:t xml:space="preserve"> – работает корректно.</w:t>
      </w:r>
    </w:p>
    <w:p w14:paraId="38EE7E76" w14:textId="24FE4BF5" w:rsidR="006F0D20" w:rsidRDefault="002559C0" w:rsidP="006F0D20">
      <w:pPr>
        <w:rPr>
          <w:lang w:val="ru-RU"/>
        </w:rPr>
      </w:pPr>
      <w:r>
        <w:rPr>
          <w:lang w:val="ru-RU"/>
        </w:rPr>
        <w:t xml:space="preserve">Бот сужает </w:t>
      </w:r>
      <w:r w:rsidR="00872D0C">
        <w:rPr>
          <w:lang w:val="ru-RU"/>
        </w:rPr>
        <w:t>диапазон –</w:t>
      </w:r>
      <w:r w:rsidR="006F0D20">
        <w:rPr>
          <w:lang w:val="ru-RU"/>
        </w:rPr>
        <w:t xml:space="preserve"> работает корректно.</w:t>
      </w:r>
    </w:p>
    <w:p w14:paraId="30764DE2" w14:textId="0DDA07F2" w:rsidR="006F0D20" w:rsidRDefault="002559C0" w:rsidP="006F0D20">
      <w:pPr>
        <w:rPr>
          <w:lang w:val="ru-RU"/>
        </w:rPr>
      </w:pPr>
      <w:r>
        <w:rPr>
          <w:lang w:val="ru-RU"/>
        </w:rPr>
        <w:t>Бот выводит количество попыток</w:t>
      </w:r>
      <w:r w:rsidR="006F0D20">
        <w:rPr>
          <w:lang w:val="ru-RU"/>
        </w:rPr>
        <w:t>– работает корректно.</w:t>
      </w:r>
    </w:p>
    <w:p w14:paraId="43654F82" w14:textId="77777777" w:rsidR="006F0D20" w:rsidRPr="003B071D" w:rsidRDefault="006F0D20" w:rsidP="008F23C9">
      <w:pPr>
        <w:rPr>
          <w:lang w:val="ru-RU"/>
        </w:rPr>
      </w:pPr>
    </w:p>
    <w:p w14:paraId="5832B08F" w14:textId="614E8561" w:rsidR="00D54675" w:rsidRPr="00146D6C" w:rsidRDefault="00D54675" w:rsidP="00D54675">
      <w:pPr>
        <w:pStyle w:val="2"/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</w:pPr>
      <w:r w:rsidRPr="00146D6C"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  <w:t>Кастомизация интерфейса</w:t>
      </w:r>
    </w:p>
    <w:p w14:paraId="2BAC4D38" w14:textId="5D93A412" w:rsidR="00D54675" w:rsidRPr="00373B63" w:rsidRDefault="00D54675" w:rsidP="00D54675">
      <w:pPr>
        <w:rPr>
          <w:b/>
          <w:bCs/>
          <w:lang w:val="ru-RU"/>
        </w:rPr>
      </w:pPr>
      <w:r w:rsidRPr="00373B63">
        <w:rPr>
          <w:b/>
          <w:bCs/>
          <w:lang w:val="ru-RU"/>
        </w:rPr>
        <w:t>Пользовательские истории:</w:t>
      </w:r>
    </w:p>
    <w:p w14:paraId="2B73EFDF" w14:textId="77777777" w:rsidR="00373B63" w:rsidRDefault="00373B63" w:rsidP="00D54675">
      <w:pPr>
        <w:rPr>
          <w:lang w:val="ru-RU"/>
        </w:rPr>
      </w:pPr>
      <w:r>
        <w:rPr>
          <w:lang w:val="ru-RU"/>
        </w:rPr>
        <w:t xml:space="preserve">- </w:t>
      </w:r>
      <w:r w:rsidRPr="00521CD5">
        <w:rPr>
          <w:lang w:val="ru-RU"/>
        </w:rPr>
        <w:t xml:space="preserve">Как игрок, я хочу </w:t>
      </w:r>
      <w:r>
        <w:rPr>
          <w:lang w:val="ru-RU"/>
        </w:rPr>
        <w:t>поставить свой цвет для символов</w:t>
      </w:r>
      <w:r w:rsidRPr="00521CD5">
        <w:rPr>
          <w:lang w:val="ru-RU"/>
        </w:rPr>
        <w:t>.</w:t>
      </w:r>
    </w:p>
    <w:p w14:paraId="160A098A" w14:textId="1305AF1D" w:rsidR="00373B63" w:rsidRDefault="00373B63" w:rsidP="00D54675">
      <w:pPr>
        <w:rPr>
          <w:lang w:val="ru-RU"/>
        </w:rPr>
      </w:pPr>
      <w:r>
        <w:rPr>
          <w:lang w:val="ru-RU"/>
        </w:rPr>
        <w:t xml:space="preserve">- </w:t>
      </w:r>
      <w:r w:rsidRPr="00521CD5">
        <w:rPr>
          <w:lang w:val="ru-RU"/>
        </w:rPr>
        <w:t xml:space="preserve">Как игрок, я хочу </w:t>
      </w:r>
      <w:r>
        <w:rPr>
          <w:lang w:val="ru-RU"/>
        </w:rPr>
        <w:t>поставить свой цвет для фона</w:t>
      </w:r>
      <w:r w:rsidRPr="00521CD5">
        <w:rPr>
          <w:lang w:val="ru-RU"/>
        </w:rPr>
        <w:t>.</w:t>
      </w:r>
    </w:p>
    <w:p w14:paraId="2CEC0E07" w14:textId="77777777" w:rsidR="00373B63" w:rsidRPr="00521CD5" w:rsidRDefault="00373B63" w:rsidP="00D54675">
      <w:pPr>
        <w:rPr>
          <w:lang w:val="ru-RU"/>
        </w:rPr>
      </w:pPr>
    </w:p>
    <w:p w14:paraId="35884B72" w14:textId="77777777" w:rsidR="00373B63" w:rsidRDefault="00373B63" w:rsidP="00D54675">
      <w:pPr>
        <w:rPr>
          <w:b/>
          <w:bCs/>
          <w:lang w:val="ru-RU"/>
        </w:rPr>
      </w:pPr>
    </w:p>
    <w:p w14:paraId="099CC935" w14:textId="27148F5A" w:rsidR="00D54675" w:rsidRPr="00521CD5" w:rsidRDefault="00D54675" w:rsidP="00D54675">
      <w:pPr>
        <w:rPr>
          <w:lang w:val="ru-RU"/>
        </w:rPr>
      </w:pPr>
    </w:p>
    <w:p w14:paraId="5EDFBC89" w14:textId="444C8C58" w:rsidR="00D54675" w:rsidRDefault="00D54675" w:rsidP="00D54675">
      <w:pPr>
        <w:rPr>
          <w:b/>
          <w:bCs/>
          <w:lang w:val="ru-RU"/>
        </w:rPr>
      </w:pPr>
      <w:r w:rsidRPr="00373B63">
        <w:rPr>
          <w:b/>
          <w:bCs/>
          <w:lang w:val="ru-RU"/>
        </w:rPr>
        <w:lastRenderedPageBreak/>
        <w:t>Кодирование:</w:t>
      </w:r>
    </w:p>
    <w:p w14:paraId="69E876CC" w14:textId="328AD58A" w:rsidR="00373B63" w:rsidRDefault="00373B63" w:rsidP="00D54675">
      <w:pPr>
        <w:rPr>
          <w:lang w:val="ru-RU"/>
        </w:rPr>
      </w:pPr>
      <w:r>
        <w:rPr>
          <w:lang w:val="ru-RU"/>
        </w:rPr>
        <w:t>Было разработано меню выбора косметики</w:t>
      </w:r>
      <w:r w:rsidR="00030EF2">
        <w:rPr>
          <w:lang w:val="ru-RU"/>
        </w:rPr>
        <w:t xml:space="preserve"> </w:t>
      </w:r>
      <w:r w:rsidR="00ED184C">
        <w:rPr>
          <w:lang w:val="ru-RU"/>
        </w:rPr>
        <w:t>при</w:t>
      </w:r>
      <w:r w:rsidR="00030EF2">
        <w:rPr>
          <w:lang w:val="ru-RU"/>
        </w:rPr>
        <w:t xml:space="preserve"> помощ</w:t>
      </w:r>
      <w:r w:rsidR="00ED184C">
        <w:rPr>
          <w:lang w:val="ru-RU"/>
        </w:rPr>
        <w:t>и</w:t>
      </w:r>
      <w:r w:rsidR="00030EF2">
        <w:rPr>
          <w:lang w:val="ru-RU"/>
        </w:rPr>
        <w:t xml:space="preserve"> </w:t>
      </w:r>
      <w:proofErr w:type="gramStart"/>
      <w:r w:rsidR="00030EF2">
        <w:t>switch</w:t>
      </w:r>
      <w:r w:rsidR="00030EF2">
        <w:rPr>
          <w:lang w:val="ru-RU"/>
        </w:rPr>
        <w:t xml:space="preserve"> .</w:t>
      </w:r>
      <w:proofErr w:type="gramEnd"/>
      <w:r w:rsidR="00030EF2">
        <w:rPr>
          <w:lang w:val="ru-RU"/>
        </w:rPr>
        <w:t xml:space="preserve"> </w:t>
      </w:r>
      <w:r>
        <w:rPr>
          <w:lang w:val="ru-RU"/>
        </w:rPr>
        <w:t>Можно выбрать цвет текста и фона</w:t>
      </w:r>
      <w:r w:rsidR="00030EF2">
        <w:rPr>
          <w:lang w:val="ru-RU"/>
        </w:rPr>
        <w:t xml:space="preserve"> при помощи функции </w:t>
      </w:r>
      <w:proofErr w:type="spellStart"/>
      <w:proofErr w:type="gramStart"/>
      <w:r w:rsidR="00030EF2">
        <w:t>setTextColor</w:t>
      </w:r>
      <w:proofErr w:type="spellEnd"/>
      <w:r w:rsidR="00030EF2" w:rsidRPr="00030EF2">
        <w:rPr>
          <w:lang w:val="ru-RU"/>
        </w:rPr>
        <w:t>(</w:t>
      </w:r>
      <w:proofErr w:type="gramEnd"/>
      <w:r w:rsidR="00030EF2">
        <w:rPr>
          <w:lang w:val="ru-RU"/>
        </w:rPr>
        <w:t>самописная ф-</w:t>
      </w:r>
      <w:proofErr w:type="spellStart"/>
      <w:r w:rsidR="00030EF2">
        <w:rPr>
          <w:lang w:val="ru-RU"/>
        </w:rPr>
        <w:t>ция</w:t>
      </w:r>
      <w:proofErr w:type="spellEnd"/>
      <w:r w:rsidR="00030EF2">
        <w:rPr>
          <w:lang w:val="ru-RU"/>
        </w:rPr>
        <w:t>)</w:t>
      </w:r>
      <w:r>
        <w:rPr>
          <w:lang w:val="ru-RU"/>
        </w:rPr>
        <w:t xml:space="preserve">. Если не понравился </w:t>
      </w:r>
      <w:proofErr w:type="gramStart"/>
      <w:r>
        <w:rPr>
          <w:lang w:val="ru-RU"/>
        </w:rPr>
        <w:t>н</w:t>
      </w:r>
      <w:r w:rsidR="00030EF2">
        <w:rPr>
          <w:lang w:val="ru-RU"/>
        </w:rPr>
        <w:t>е</w:t>
      </w:r>
      <w:proofErr w:type="gramEnd"/>
      <w:r>
        <w:rPr>
          <w:lang w:val="ru-RU"/>
        </w:rPr>
        <w:t xml:space="preserve"> один из цветов, можно выбрать свой в формате </w:t>
      </w:r>
      <w:proofErr w:type="spellStart"/>
      <w:r>
        <w:t>rgb</w:t>
      </w:r>
      <w:proofErr w:type="spellEnd"/>
      <w:r>
        <w:rPr>
          <w:lang w:val="ru-RU"/>
        </w:rPr>
        <w:t xml:space="preserve">. Если вы не знаете значений </w:t>
      </w:r>
      <w:proofErr w:type="spellStart"/>
      <w:r>
        <w:t>rgb</w:t>
      </w:r>
      <w:proofErr w:type="spellEnd"/>
      <w:r w:rsidRPr="00373B63">
        <w:rPr>
          <w:lang w:val="ru-RU"/>
        </w:rPr>
        <w:t xml:space="preserve">, </w:t>
      </w:r>
      <w:r>
        <w:rPr>
          <w:lang w:val="ru-RU"/>
        </w:rPr>
        <w:t xml:space="preserve">вам будет доступен написанный </w:t>
      </w:r>
      <w:r w:rsidR="00030EF2">
        <w:t>html</w:t>
      </w:r>
      <w:r>
        <w:rPr>
          <w:lang w:val="ru-RU"/>
        </w:rPr>
        <w:t xml:space="preserve"> сайт, в котором будут многие значения.</w:t>
      </w:r>
    </w:p>
    <w:p w14:paraId="0BE04122" w14:textId="77777777" w:rsidR="00373B63" w:rsidRPr="00373B63" w:rsidRDefault="00373B63" w:rsidP="00D54675">
      <w:pPr>
        <w:rPr>
          <w:lang w:val="ru-RU"/>
        </w:rPr>
      </w:pPr>
    </w:p>
    <w:p w14:paraId="4850BC25" w14:textId="26C06890" w:rsidR="00D54675" w:rsidRDefault="00D54675" w:rsidP="00D54675">
      <w:pPr>
        <w:rPr>
          <w:lang w:val="ru-RU"/>
        </w:rPr>
      </w:pPr>
      <w:r w:rsidRPr="00373B63">
        <w:rPr>
          <w:b/>
          <w:bCs/>
          <w:lang w:val="ru-RU"/>
        </w:rPr>
        <w:t xml:space="preserve">Тестирование: </w:t>
      </w:r>
    </w:p>
    <w:p w14:paraId="5D66FA32" w14:textId="726460B4" w:rsidR="006F0D20" w:rsidRDefault="006F0D20" w:rsidP="00D54675">
      <w:pPr>
        <w:rPr>
          <w:lang w:val="ru-RU"/>
        </w:rPr>
      </w:pPr>
      <w:r>
        <w:rPr>
          <w:lang w:val="ru-RU"/>
        </w:rPr>
        <w:t>Меню выбора – работает корректно.</w:t>
      </w:r>
    </w:p>
    <w:p w14:paraId="4C979B9C" w14:textId="085CD781" w:rsidR="006F0D20" w:rsidRDefault="006F0D20" w:rsidP="00D54675">
      <w:pPr>
        <w:rPr>
          <w:lang w:val="ru-RU"/>
        </w:rPr>
      </w:pPr>
      <w:r>
        <w:rPr>
          <w:lang w:val="ru-RU"/>
        </w:rPr>
        <w:t>Установка базовых цветов для текста - работает корректно.</w:t>
      </w:r>
    </w:p>
    <w:p w14:paraId="3B5314DD" w14:textId="62A3F639" w:rsidR="006F0D20" w:rsidRDefault="006F0D20" w:rsidP="00D54675">
      <w:pPr>
        <w:rPr>
          <w:lang w:val="ru-RU"/>
        </w:rPr>
      </w:pPr>
      <w:r>
        <w:rPr>
          <w:lang w:val="ru-RU"/>
        </w:rPr>
        <w:t>Установка базовых цветов для фона – работает корректно.</w:t>
      </w:r>
    </w:p>
    <w:p w14:paraId="2BE4DAD2" w14:textId="72A0B551" w:rsidR="006F0D20" w:rsidRPr="00BE5623" w:rsidRDefault="006F0D20" w:rsidP="00D54675">
      <w:pPr>
        <w:rPr>
          <w:lang w:val="ru-RU"/>
        </w:rPr>
      </w:pPr>
      <w:r>
        <w:rPr>
          <w:lang w:val="ru-RU"/>
        </w:rPr>
        <w:t xml:space="preserve">Открытие сайта со значениями </w:t>
      </w:r>
      <w:proofErr w:type="spellStart"/>
      <w:r>
        <w:t>rgb</w:t>
      </w:r>
      <w:proofErr w:type="spellEnd"/>
      <w:r w:rsidRPr="006F0D20">
        <w:rPr>
          <w:lang w:val="ru-RU"/>
        </w:rPr>
        <w:t xml:space="preserve"> - </w:t>
      </w:r>
      <w:r>
        <w:rPr>
          <w:lang w:val="ru-RU"/>
        </w:rPr>
        <w:t>работает корректно.</w:t>
      </w:r>
    </w:p>
    <w:p w14:paraId="2E41EEE1" w14:textId="67EA4070" w:rsidR="006F0D20" w:rsidRDefault="006F0D20" w:rsidP="00D54675">
      <w:pPr>
        <w:rPr>
          <w:lang w:val="ru-RU"/>
        </w:rPr>
      </w:pPr>
      <w:r>
        <w:rPr>
          <w:lang w:val="ru-RU"/>
        </w:rPr>
        <w:t xml:space="preserve">Установка своих значений в </w:t>
      </w:r>
      <w:proofErr w:type="spellStart"/>
      <w:r>
        <w:t>rgb</w:t>
      </w:r>
      <w:proofErr w:type="spellEnd"/>
      <w:r>
        <w:rPr>
          <w:lang w:val="ru-RU"/>
        </w:rPr>
        <w:t xml:space="preserve"> – работает корректно.</w:t>
      </w:r>
    </w:p>
    <w:p w14:paraId="4F6BB933" w14:textId="77777777" w:rsidR="002559C0" w:rsidRDefault="002559C0" w:rsidP="00D54675">
      <w:pPr>
        <w:rPr>
          <w:lang w:val="ru-RU"/>
        </w:rPr>
      </w:pPr>
    </w:p>
    <w:p w14:paraId="67DD8D21" w14:textId="3117B148" w:rsidR="002559C0" w:rsidRPr="00146D6C" w:rsidRDefault="002559C0" w:rsidP="002559C0">
      <w:pPr>
        <w:pStyle w:val="2"/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</w:pPr>
      <w:r w:rsidRPr="00146D6C"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  <w:t>Режим «Мини-</w:t>
      </w:r>
      <w:proofErr w:type="gramStart"/>
      <w:r w:rsidRPr="00146D6C"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  <w:t>игры(</w:t>
      </w:r>
      <w:proofErr w:type="gramEnd"/>
      <w:r w:rsidRPr="00146D6C">
        <w:rPr>
          <w:rFonts w:asciiTheme="minorHAnsi" w:hAnsiTheme="minorHAnsi" w:cstheme="minorHAnsi"/>
          <w:b/>
          <w:bCs/>
          <w:color w:val="auto"/>
          <w:sz w:val="32"/>
          <w:szCs w:val="32"/>
          <w:lang w:val="ru-RU"/>
        </w:rPr>
        <w:t>На двоих)»</w:t>
      </w:r>
    </w:p>
    <w:p w14:paraId="397C24AC" w14:textId="77777777" w:rsidR="002559C0" w:rsidRDefault="002559C0" w:rsidP="002559C0">
      <w:pPr>
        <w:rPr>
          <w:b/>
          <w:bCs/>
          <w:lang w:val="ru-RU"/>
        </w:rPr>
      </w:pPr>
      <w:r w:rsidRPr="008F23C9">
        <w:rPr>
          <w:b/>
          <w:bCs/>
          <w:lang w:val="ru-RU"/>
        </w:rPr>
        <w:t>Пользовательские истории:</w:t>
      </w:r>
    </w:p>
    <w:p w14:paraId="6A97B3B9" w14:textId="5F5AE54E" w:rsidR="002559C0" w:rsidRDefault="002559C0" w:rsidP="002559C0">
      <w:pPr>
        <w:rPr>
          <w:lang w:val="ru-RU"/>
        </w:rPr>
      </w:pPr>
      <w:r w:rsidRPr="00521CD5">
        <w:rPr>
          <w:lang w:val="ru-RU"/>
        </w:rPr>
        <w:t xml:space="preserve">- Как игрок, я хочу </w:t>
      </w:r>
      <w:r>
        <w:rPr>
          <w:lang w:val="ru-RU"/>
        </w:rPr>
        <w:t>играть в крестики-нолики.</w:t>
      </w:r>
    </w:p>
    <w:p w14:paraId="58D6A6DC" w14:textId="17379C64" w:rsidR="002559C0" w:rsidRPr="002559C0" w:rsidRDefault="002559C0" w:rsidP="002559C0">
      <w:pPr>
        <w:rPr>
          <w:b/>
          <w:bCs/>
          <w:lang w:val="ru-RU"/>
        </w:rPr>
      </w:pPr>
      <w:r>
        <w:rPr>
          <w:lang w:val="ru-RU"/>
        </w:rPr>
        <w:t>- Как игрок, я хочу угадать число ближе к победному, чем второй игрок.</w:t>
      </w:r>
    </w:p>
    <w:p w14:paraId="3DCC19EB" w14:textId="77777777" w:rsidR="002559C0" w:rsidRPr="003B071D" w:rsidRDefault="002559C0" w:rsidP="002559C0">
      <w:pPr>
        <w:rPr>
          <w:lang w:val="ru-RU"/>
        </w:rPr>
      </w:pPr>
    </w:p>
    <w:p w14:paraId="5A0B1799" w14:textId="77777777" w:rsidR="002559C0" w:rsidRPr="008F23C9" w:rsidRDefault="002559C0" w:rsidP="002559C0">
      <w:pPr>
        <w:rPr>
          <w:b/>
          <w:bCs/>
          <w:lang w:val="ru-RU"/>
        </w:rPr>
      </w:pPr>
      <w:r w:rsidRPr="008F23C9">
        <w:rPr>
          <w:b/>
          <w:bCs/>
          <w:lang w:val="ru-RU"/>
        </w:rPr>
        <w:t>Кодирование:</w:t>
      </w:r>
    </w:p>
    <w:p w14:paraId="76953081" w14:textId="260576F3" w:rsidR="002559C0" w:rsidRPr="002559C0" w:rsidRDefault="002559C0" w:rsidP="002559C0">
      <w:pPr>
        <w:rPr>
          <w:lang w:val="ru-RU"/>
        </w:rPr>
      </w:pPr>
      <w:r>
        <w:rPr>
          <w:lang w:val="ru-RU"/>
        </w:rPr>
        <w:t xml:space="preserve">Было разработаны мини-игры, которые выбираются случайным образом. В список таких мини-игр входят крестики-нолики (Реализованы с помощью двухмерного массива, и проверок в цикле), Гонка (Реализована через массив), Математика (Реализована через функцию </w:t>
      </w:r>
      <w:proofErr w:type="gramStart"/>
      <w:r>
        <w:t>rand</w:t>
      </w:r>
      <w:r w:rsidRPr="002559C0">
        <w:rPr>
          <w:lang w:val="ru-RU"/>
        </w:rPr>
        <w:t>(</w:t>
      </w:r>
      <w:proofErr w:type="gramEnd"/>
      <w:r w:rsidRPr="002559C0">
        <w:rPr>
          <w:lang w:val="ru-RU"/>
        </w:rPr>
        <w:t>))</w:t>
      </w:r>
      <w:r>
        <w:rPr>
          <w:lang w:val="ru-RU"/>
        </w:rPr>
        <w:t xml:space="preserve">, Кто ближе? (Реализована через функцию </w:t>
      </w:r>
      <w:proofErr w:type="gramStart"/>
      <w:r>
        <w:t>rand</w:t>
      </w:r>
      <w:r w:rsidRPr="002559C0">
        <w:rPr>
          <w:lang w:val="ru-RU"/>
        </w:rPr>
        <w:t>(</w:t>
      </w:r>
      <w:proofErr w:type="gramEnd"/>
      <w:r w:rsidRPr="002559C0">
        <w:rPr>
          <w:lang w:val="ru-RU"/>
        </w:rPr>
        <w:t>)</w:t>
      </w:r>
      <w:proofErr w:type="gramStart"/>
      <w:r w:rsidRPr="002559C0">
        <w:rPr>
          <w:lang w:val="ru-RU"/>
        </w:rPr>
        <w:t xml:space="preserve">), </w:t>
      </w:r>
      <w:r>
        <w:rPr>
          <w:lang w:val="ru-RU"/>
        </w:rPr>
        <w:t xml:space="preserve"> Камень</w:t>
      </w:r>
      <w:proofErr w:type="gramEnd"/>
      <w:r>
        <w:rPr>
          <w:lang w:val="ru-RU"/>
        </w:rPr>
        <w:t xml:space="preserve">-Ножницы-Бумага (Реализована через проверки </w:t>
      </w:r>
      <w:r>
        <w:t>if</w:t>
      </w:r>
      <w:r w:rsidRPr="002559C0">
        <w:rPr>
          <w:lang w:val="ru-RU"/>
        </w:rPr>
        <w:t xml:space="preserve">, </w:t>
      </w:r>
      <w:r>
        <w:t>else</w:t>
      </w:r>
      <w:r w:rsidRPr="002559C0">
        <w:rPr>
          <w:lang w:val="ru-RU"/>
        </w:rPr>
        <w:t xml:space="preserve"> </w:t>
      </w:r>
      <w:r>
        <w:t>if</w:t>
      </w:r>
      <w:r>
        <w:rPr>
          <w:lang w:val="ru-RU"/>
        </w:rPr>
        <w:t>)</w:t>
      </w:r>
    </w:p>
    <w:p w14:paraId="5472C298" w14:textId="77777777" w:rsidR="002559C0" w:rsidRPr="00521CD5" w:rsidRDefault="002559C0" w:rsidP="002559C0">
      <w:pPr>
        <w:rPr>
          <w:lang w:val="ru-RU"/>
        </w:rPr>
      </w:pPr>
    </w:p>
    <w:p w14:paraId="51A01344" w14:textId="77777777" w:rsidR="002559C0" w:rsidRPr="008F23C9" w:rsidRDefault="002559C0" w:rsidP="002559C0">
      <w:pPr>
        <w:rPr>
          <w:b/>
          <w:bCs/>
          <w:lang w:val="ru-RU"/>
        </w:rPr>
      </w:pPr>
      <w:r w:rsidRPr="008F23C9">
        <w:rPr>
          <w:b/>
          <w:bCs/>
          <w:lang w:val="ru-RU"/>
        </w:rPr>
        <w:t xml:space="preserve">Тестирование: </w:t>
      </w:r>
    </w:p>
    <w:p w14:paraId="050FED93" w14:textId="55D3CF5A" w:rsidR="002559C0" w:rsidRDefault="00030EF2" w:rsidP="002559C0">
      <w:pPr>
        <w:rPr>
          <w:lang w:val="ru-RU"/>
        </w:rPr>
      </w:pPr>
      <w:r>
        <w:rPr>
          <w:lang w:val="ru-RU"/>
        </w:rPr>
        <w:t>Крестики-нолики</w:t>
      </w:r>
      <w:r w:rsidR="002559C0">
        <w:rPr>
          <w:lang w:val="ru-RU"/>
        </w:rPr>
        <w:t xml:space="preserve"> – работает корректно.</w:t>
      </w:r>
    </w:p>
    <w:p w14:paraId="4F19DA06" w14:textId="6679367D" w:rsidR="002559C0" w:rsidRDefault="00030EF2" w:rsidP="002559C0">
      <w:pPr>
        <w:rPr>
          <w:lang w:val="ru-RU"/>
        </w:rPr>
      </w:pPr>
      <w:proofErr w:type="gramStart"/>
      <w:r>
        <w:rPr>
          <w:lang w:val="ru-RU"/>
        </w:rPr>
        <w:t>Гонка</w:t>
      </w:r>
      <w:r w:rsidR="002559C0">
        <w:rPr>
          <w:lang w:val="ru-RU"/>
        </w:rPr>
        <w:t xml:space="preserve">  –</w:t>
      </w:r>
      <w:proofErr w:type="gramEnd"/>
      <w:r w:rsidR="002559C0">
        <w:rPr>
          <w:lang w:val="ru-RU"/>
        </w:rPr>
        <w:t xml:space="preserve"> работает корректно.</w:t>
      </w:r>
    </w:p>
    <w:p w14:paraId="2DCDE5CF" w14:textId="710FE741" w:rsidR="002559C0" w:rsidRDefault="00030EF2" w:rsidP="002559C0">
      <w:pPr>
        <w:rPr>
          <w:lang w:val="ru-RU"/>
        </w:rPr>
      </w:pPr>
      <w:r>
        <w:rPr>
          <w:lang w:val="ru-RU"/>
        </w:rPr>
        <w:t xml:space="preserve">Математика </w:t>
      </w:r>
      <w:r w:rsidR="002559C0">
        <w:rPr>
          <w:lang w:val="ru-RU"/>
        </w:rPr>
        <w:t>– работает корректно.</w:t>
      </w:r>
    </w:p>
    <w:p w14:paraId="0E13C9D2" w14:textId="07225CDC" w:rsidR="00030EF2" w:rsidRDefault="00030EF2" w:rsidP="002559C0">
      <w:pPr>
        <w:rPr>
          <w:lang w:val="ru-RU"/>
        </w:rPr>
      </w:pPr>
      <w:r>
        <w:rPr>
          <w:lang w:val="ru-RU"/>
        </w:rPr>
        <w:t xml:space="preserve">Кто </w:t>
      </w:r>
      <w:proofErr w:type="gramStart"/>
      <w:r>
        <w:rPr>
          <w:lang w:val="ru-RU"/>
        </w:rPr>
        <w:t>ближе?–</w:t>
      </w:r>
      <w:proofErr w:type="gramEnd"/>
      <w:r>
        <w:rPr>
          <w:lang w:val="ru-RU"/>
        </w:rPr>
        <w:t xml:space="preserve"> работает корректно.</w:t>
      </w:r>
    </w:p>
    <w:p w14:paraId="0ECAE91A" w14:textId="690C1B8F" w:rsidR="00030EF2" w:rsidRDefault="00030EF2" w:rsidP="00030EF2">
      <w:pPr>
        <w:rPr>
          <w:lang w:val="ru-RU"/>
        </w:rPr>
      </w:pPr>
      <w:r>
        <w:rPr>
          <w:lang w:val="ru-RU"/>
        </w:rPr>
        <w:t>Камень-Ножницы-Бумага – работает корректно.</w:t>
      </w:r>
    </w:p>
    <w:p w14:paraId="5DF15807" w14:textId="01AFAF9E" w:rsidR="00030EF2" w:rsidRDefault="00030EF2" w:rsidP="002559C0">
      <w:pPr>
        <w:rPr>
          <w:lang w:val="ru-RU"/>
        </w:rPr>
      </w:pPr>
    </w:p>
    <w:p w14:paraId="7319A8F5" w14:textId="77777777" w:rsidR="00146D6C" w:rsidRPr="00146D6C" w:rsidRDefault="00146D6C" w:rsidP="00146D6C">
      <w:pPr>
        <w:rPr>
          <w:b/>
          <w:bCs/>
          <w:lang w:val="ru-RU"/>
        </w:rPr>
      </w:pPr>
    </w:p>
    <w:p w14:paraId="013C96E4" w14:textId="131F90C7" w:rsidR="00146D6C" w:rsidRDefault="00146D6C" w:rsidP="00146D6C">
      <w:pPr>
        <w:rPr>
          <w:rFonts w:asciiTheme="minorHAnsi" w:hAnsiTheme="minorHAnsi" w:cstheme="minorHAnsi"/>
          <w:b/>
          <w:bCs/>
          <w:sz w:val="40"/>
          <w:szCs w:val="40"/>
          <w:lang w:val="ru-RU"/>
        </w:rPr>
      </w:pPr>
      <w:r w:rsidRPr="00146D6C">
        <w:rPr>
          <w:rFonts w:asciiTheme="minorHAnsi" w:hAnsiTheme="minorHAnsi" w:cstheme="minorHAnsi"/>
          <w:b/>
          <w:bCs/>
          <w:sz w:val="40"/>
          <w:szCs w:val="40"/>
          <w:lang w:val="ru-RU"/>
        </w:rPr>
        <w:t>16. Планы доработки проекта:</w:t>
      </w:r>
    </w:p>
    <w:p w14:paraId="4C08A89E" w14:textId="502520C2" w:rsidR="00146D6C" w:rsidRPr="00146D6C" w:rsidRDefault="00146D6C" w:rsidP="00146D6C">
      <w:pPr>
        <w:rPr>
          <w:rFonts w:asciiTheme="minorHAnsi" w:hAnsiTheme="minorHAnsi" w:cstheme="minorHAnsi"/>
          <w:sz w:val="20"/>
          <w:lang w:val="ru-RU"/>
        </w:rPr>
      </w:pPr>
    </w:p>
    <w:p w14:paraId="4B9D283F" w14:textId="737846EE" w:rsidR="00146D6C" w:rsidRDefault="00146D6C" w:rsidP="00146D6C">
      <w:pPr>
        <w:rPr>
          <w:lang w:val="ru-RU"/>
        </w:rPr>
      </w:pPr>
      <w:r>
        <w:rPr>
          <w:lang w:val="ru-RU"/>
        </w:rPr>
        <w:t>- Создание бота для таких мини-игр как: крестик-нолики</w:t>
      </w:r>
      <w:r w:rsidRPr="00146D6C">
        <w:rPr>
          <w:lang w:val="ru-RU"/>
        </w:rPr>
        <w:t xml:space="preserve">, </w:t>
      </w:r>
      <w:r>
        <w:rPr>
          <w:lang w:val="ru-RU"/>
        </w:rPr>
        <w:t>камень-ножницы-бумага и остальных.</w:t>
      </w:r>
    </w:p>
    <w:p w14:paraId="58A285E8" w14:textId="4E12AA9A" w:rsidR="00146D6C" w:rsidRDefault="00146D6C" w:rsidP="00146D6C">
      <w:pPr>
        <w:rPr>
          <w:lang w:val="ru-RU"/>
        </w:rPr>
      </w:pPr>
      <w:r>
        <w:rPr>
          <w:lang w:val="ru-RU"/>
        </w:rPr>
        <w:t>- Добавить мини-игр и событий в режим на двоих.</w:t>
      </w:r>
    </w:p>
    <w:p w14:paraId="290DD6ED" w14:textId="5CA20124" w:rsidR="00146D6C" w:rsidRDefault="00146D6C" w:rsidP="00146D6C">
      <w:pPr>
        <w:rPr>
          <w:lang w:val="ru-RU"/>
        </w:rPr>
      </w:pPr>
      <w:r>
        <w:rPr>
          <w:lang w:val="ru-RU"/>
        </w:rPr>
        <w:t>- Добавить еще больше режимов.</w:t>
      </w:r>
    </w:p>
    <w:p w14:paraId="3E14E8C7" w14:textId="77777777" w:rsidR="00A10BEB" w:rsidRDefault="00146D6C" w:rsidP="00A10BEB">
      <w:pPr>
        <w:rPr>
          <w:lang w:val="ru-BY"/>
        </w:rPr>
      </w:pPr>
      <w:r>
        <w:rPr>
          <w:lang w:val="ru-RU"/>
        </w:rPr>
        <w:t xml:space="preserve">- </w:t>
      </w:r>
      <w:r w:rsidR="00A10BEB" w:rsidRPr="00A10BEB">
        <w:rPr>
          <w:lang w:val="ru-BY"/>
        </w:rPr>
        <w:t>Добавить GUI (SFML/</w:t>
      </w:r>
      <w:proofErr w:type="spellStart"/>
      <w:r w:rsidR="00A10BEB" w:rsidRPr="00A10BEB">
        <w:rPr>
          <w:lang w:val="ru-BY"/>
        </w:rPr>
        <w:t>ImGui</w:t>
      </w:r>
      <w:proofErr w:type="spellEnd"/>
      <w:r w:rsidR="00A10BEB" w:rsidRPr="00A10BEB">
        <w:rPr>
          <w:lang w:val="ru-BY"/>
        </w:rPr>
        <w:t>)</w:t>
      </w:r>
    </w:p>
    <w:p w14:paraId="36C308DC" w14:textId="09D76A33" w:rsidR="001F0B33" w:rsidRPr="001F0B33" w:rsidRDefault="001F0B33" w:rsidP="00A10BEB">
      <w:pPr>
        <w:rPr>
          <w:lang w:val="ru-RU"/>
        </w:rPr>
      </w:pPr>
      <w:r>
        <w:rPr>
          <w:lang w:val="ru-BY"/>
        </w:rPr>
        <w:t>-</w:t>
      </w:r>
      <w:r w:rsidR="006D57FF">
        <w:rPr>
          <w:lang w:val="ru-BY"/>
        </w:rPr>
        <w:t xml:space="preserve"> </w:t>
      </w:r>
      <w:r>
        <w:rPr>
          <w:lang w:val="ru-RU"/>
        </w:rPr>
        <w:t>Добавить систему</w:t>
      </w:r>
      <w:r w:rsidR="00D959EA">
        <w:rPr>
          <w:lang w:val="ru-RU"/>
        </w:rPr>
        <w:t xml:space="preserve"> достижений</w:t>
      </w:r>
    </w:p>
    <w:p w14:paraId="07548D58" w14:textId="4332F003" w:rsidR="00146D6C" w:rsidRPr="00146D6C" w:rsidRDefault="00146D6C" w:rsidP="00146D6C">
      <w:pPr>
        <w:rPr>
          <w:sz w:val="20"/>
          <w:lang w:val="ru-RU"/>
        </w:rPr>
      </w:pPr>
    </w:p>
    <w:p w14:paraId="67FF480C" w14:textId="48D11E2C" w:rsidR="002559C0" w:rsidRPr="006F0D20" w:rsidRDefault="002559C0" w:rsidP="00D54675">
      <w:pPr>
        <w:rPr>
          <w:lang w:val="ru-RU"/>
        </w:rPr>
      </w:pPr>
    </w:p>
    <w:p w14:paraId="6E391CD4" w14:textId="77777777" w:rsidR="00311015" w:rsidRPr="00F0582C" w:rsidRDefault="00311015" w:rsidP="00311015">
      <w:pPr>
        <w:pStyle w:val="a6"/>
        <w:ind w:left="-204" w:rightChars="-349" w:right="-733"/>
        <w:rPr>
          <w:sz w:val="28"/>
          <w:szCs w:val="28"/>
          <w:lang w:val="ru-BY"/>
        </w:rPr>
      </w:pPr>
    </w:p>
    <w:sectPr w:rsidR="00311015" w:rsidRPr="00F0582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2687" w14:textId="77777777" w:rsidR="001A1CC1" w:rsidRDefault="001A1CC1">
      <w:r>
        <w:separator/>
      </w:r>
    </w:p>
  </w:endnote>
  <w:endnote w:type="continuationSeparator" w:id="0">
    <w:p w14:paraId="6B24E4C9" w14:textId="77777777" w:rsidR="001A1CC1" w:rsidRDefault="001A1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F95A" w14:textId="77777777" w:rsidR="00983775" w:rsidRDefault="006D57FF">
    <w:pPr>
      <w:pStyle w:val="a4"/>
      <w:jc w:val="center"/>
      <w:rPr>
        <w:sz w:val="28"/>
        <w:szCs w:val="28"/>
        <w:lang w:val="ru-RU"/>
      </w:rPr>
    </w:pPr>
    <w:r>
      <w:rPr>
        <w:sz w:val="28"/>
        <w:szCs w:val="28"/>
        <w:lang w:val="ru-RU"/>
      </w:rPr>
      <w:t>Минск 2025</w:t>
    </w:r>
  </w:p>
  <w:p w14:paraId="5B6FC9BC" w14:textId="77777777" w:rsidR="00983775" w:rsidRDefault="00983775">
    <w:pPr>
      <w:pStyle w:val="a4"/>
      <w:jc w:val="center"/>
      <w:rPr>
        <w:sz w:val="28"/>
        <w:szCs w:val="28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0F0C4" w14:textId="77777777" w:rsidR="001A1CC1" w:rsidRDefault="001A1CC1">
      <w:r>
        <w:separator/>
      </w:r>
    </w:p>
  </w:footnote>
  <w:footnote w:type="continuationSeparator" w:id="0">
    <w:p w14:paraId="36CE449D" w14:textId="77777777" w:rsidR="001A1CC1" w:rsidRDefault="001A1C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F543AB"/>
    <w:multiLevelType w:val="singleLevel"/>
    <w:tmpl w:val="89F543AB"/>
    <w:lvl w:ilvl="0">
      <w:start w:val="16"/>
      <w:numFmt w:val="decimal"/>
      <w:suff w:val="space"/>
      <w:lvlText w:val="%1)"/>
      <w:lvlJc w:val="left"/>
    </w:lvl>
  </w:abstractNum>
  <w:abstractNum w:abstractNumId="1" w15:restartNumberingAfterBreak="0">
    <w:nsid w:val="1D5B7BF0"/>
    <w:multiLevelType w:val="singleLevel"/>
    <w:tmpl w:val="1D5B7BF0"/>
    <w:lvl w:ilvl="0">
      <w:start w:val="2"/>
      <w:numFmt w:val="upperLetter"/>
      <w:suff w:val="space"/>
      <w:lvlText w:val="%1."/>
      <w:lvlJc w:val="left"/>
      <w:pPr>
        <w:ind w:left="472" w:firstLine="0"/>
      </w:pPr>
    </w:lvl>
  </w:abstractNum>
  <w:abstractNum w:abstractNumId="2" w15:restartNumberingAfterBreak="0">
    <w:nsid w:val="24D955C5"/>
    <w:multiLevelType w:val="multilevel"/>
    <w:tmpl w:val="620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46629"/>
    <w:multiLevelType w:val="multilevel"/>
    <w:tmpl w:val="DBC4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B70ED"/>
    <w:multiLevelType w:val="multilevel"/>
    <w:tmpl w:val="F7A6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9732D"/>
    <w:multiLevelType w:val="hybridMultilevel"/>
    <w:tmpl w:val="8FECBD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74FBB"/>
    <w:multiLevelType w:val="multilevel"/>
    <w:tmpl w:val="0DAC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16655"/>
    <w:multiLevelType w:val="singleLevel"/>
    <w:tmpl w:val="32116655"/>
    <w:lvl w:ilvl="0">
      <w:start w:val="1"/>
      <w:numFmt w:val="decimal"/>
      <w:suff w:val="space"/>
      <w:lvlText w:val="%1)"/>
      <w:lvlJc w:val="left"/>
    </w:lvl>
  </w:abstractNum>
  <w:abstractNum w:abstractNumId="8" w15:restartNumberingAfterBreak="0">
    <w:nsid w:val="3E6D24F3"/>
    <w:multiLevelType w:val="hybridMultilevel"/>
    <w:tmpl w:val="A16AEE3E"/>
    <w:lvl w:ilvl="0" w:tplc="B6382946">
      <w:start w:val="1"/>
      <w:numFmt w:val="decimal"/>
      <w:lvlText w:val="%1."/>
      <w:lvlJc w:val="left"/>
      <w:pPr>
        <w:ind w:left="-2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16" w:hanging="360"/>
      </w:pPr>
    </w:lvl>
    <w:lvl w:ilvl="2" w:tplc="FFFFFFFF" w:tentative="1">
      <w:start w:val="1"/>
      <w:numFmt w:val="lowerRoman"/>
      <w:lvlText w:val="%3."/>
      <w:lvlJc w:val="right"/>
      <w:pPr>
        <w:ind w:left="1236" w:hanging="180"/>
      </w:pPr>
    </w:lvl>
    <w:lvl w:ilvl="3" w:tplc="FFFFFFFF" w:tentative="1">
      <w:start w:val="1"/>
      <w:numFmt w:val="decimal"/>
      <w:lvlText w:val="%4."/>
      <w:lvlJc w:val="left"/>
      <w:pPr>
        <w:ind w:left="1956" w:hanging="360"/>
      </w:pPr>
    </w:lvl>
    <w:lvl w:ilvl="4" w:tplc="FFFFFFFF" w:tentative="1">
      <w:start w:val="1"/>
      <w:numFmt w:val="lowerLetter"/>
      <w:lvlText w:val="%5."/>
      <w:lvlJc w:val="left"/>
      <w:pPr>
        <w:ind w:left="2676" w:hanging="360"/>
      </w:pPr>
    </w:lvl>
    <w:lvl w:ilvl="5" w:tplc="FFFFFFFF" w:tentative="1">
      <w:start w:val="1"/>
      <w:numFmt w:val="lowerRoman"/>
      <w:lvlText w:val="%6."/>
      <w:lvlJc w:val="right"/>
      <w:pPr>
        <w:ind w:left="3396" w:hanging="180"/>
      </w:pPr>
    </w:lvl>
    <w:lvl w:ilvl="6" w:tplc="FFFFFFFF" w:tentative="1">
      <w:start w:val="1"/>
      <w:numFmt w:val="decimal"/>
      <w:lvlText w:val="%7."/>
      <w:lvlJc w:val="left"/>
      <w:pPr>
        <w:ind w:left="4116" w:hanging="360"/>
      </w:pPr>
    </w:lvl>
    <w:lvl w:ilvl="7" w:tplc="FFFFFFFF" w:tentative="1">
      <w:start w:val="1"/>
      <w:numFmt w:val="lowerLetter"/>
      <w:lvlText w:val="%8."/>
      <w:lvlJc w:val="left"/>
      <w:pPr>
        <w:ind w:left="4836" w:hanging="360"/>
      </w:pPr>
    </w:lvl>
    <w:lvl w:ilvl="8" w:tplc="FFFFFFFF" w:tentative="1">
      <w:start w:val="1"/>
      <w:numFmt w:val="lowerRoman"/>
      <w:lvlText w:val="%9."/>
      <w:lvlJc w:val="right"/>
      <w:pPr>
        <w:ind w:left="5556" w:hanging="180"/>
      </w:pPr>
    </w:lvl>
  </w:abstractNum>
  <w:abstractNum w:abstractNumId="9" w15:restartNumberingAfterBreak="0">
    <w:nsid w:val="462F2DE0"/>
    <w:multiLevelType w:val="multilevel"/>
    <w:tmpl w:val="2862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4E10F2"/>
    <w:multiLevelType w:val="singleLevel"/>
    <w:tmpl w:val="464E10F2"/>
    <w:lvl w:ilvl="0">
      <w:start w:val="8"/>
      <w:numFmt w:val="decimal"/>
      <w:suff w:val="space"/>
      <w:lvlText w:val="%1)"/>
      <w:lvlJc w:val="left"/>
    </w:lvl>
  </w:abstractNum>
  <w:abstractNum w:abstractNumId="11" w15:restartNumberingAfterBreak="0">
    <w:nsid w:val="5A373F16"/>
    <w:multiLevelType w:val="hybridMultilevel"/>
    <w:tmpl w:val="D23A7C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D60485"/>
    <w:multiLevelType w:val="multilevel"/>
    <w:tmpl w:val="1FEE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410E3D"/>
    <w:multiLevelType w:val="hybridMultilevel"/>
    <w:tmpl w:val="D8A0FC5A"/>
    <w:lvl w:ilvl="0" w:tplc="B6382946">
      <w:start w:val="1"/>
      <w:numFmt w:val="decimal"/>
      <w:lvlText w:val="%1."/>
      <w:lvlJc w:val="left"/>
      <w:pPr>
        <w:ind w:left="-2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16" w:hanging="360"/>
      </w:pPr>
    </w:lvl>
    <w:lvl w:ilvl="2" w:tplc="2000001B" w:tentative="1">
      <w:start w:val="1"/>
      <w:numFmt w:val="lowerRoman"/>
      <w:lvlText w:val="%3."/>
      <w:lvlJc w:val="right"/>
      <w:pPr>
        <w:ind w:left="1236" w:hanging="180"/>
      </w:pPr>
    </w:lvl>
    <w:lvl w:ilvl="3" w:tplc="2000000F" w:tentative="1">
      <w:start w:val="1"/>
      <w:numFmt w:val="decimal"/>
      <w:lvlText w:val="%4."/>
      <w:lvlJc w:val="left"/>
      <w:pPr>
        <w:ind w:left="1956" w:hanging="360"/>
      </w:pPr>
    </w:lvl>
    <w:lvl w:ilvl="4" w:tplc="20000019" w:tentative="1">
      <w:start w:val="1"/>
      <w:numFmt w:val="lowerLetter"/>
      <w:lvlText w:val="%5."/>
      <w:lvlJc w:val="left"/>
      <w:pPr>
        <w:ind w:left="2676" w:hanging="360"/>
      </w:pPr>
    </w:lvl>
    <w:lvl w:ilvl="5" w:tplc="2000001B" w:tentative="1">
      <w:start w:val="1"/>
      <w:numFmt w:val="lowerRoman"/>
      <w:lvlText w:val="%6."/>
      <w:lvlJc w:val="right"/>
      <w:pPr>
        <w:ind w:left="3396" w:hanging="180"/>
      </w:pPr>
    </w:lvl>
    <w:lvl w:ilvl="6" w:tplc="2000000F" w:tentative="1">
      <w:start w:val="1"/>
      <w:numFmt w:val="decimal"/>
      <w:lvlText w:val="%7."/>
      <w:lvlJc w:val="left"/>
      <w:pPr>
        <w:ind w:left="4116" w:hanging="360"/>
      </w:pPr>
    </w:lvl>
    <w:lvl w:ilvl="7" w:tplc="20000019" w:tentative="1">
      <w:start w:val="1"/>
      <w:numFmt w:val="lowerLetter"/>
      <w:lvlText w:val="%8."/>
      <w:lvlJc w:val="left"/>
      <w:pPr>
        <w:ind w:left="4836" w:hanging="360"/>
      </w:pPr>
    </w:lvl>
    <w:lvl w:ilvl="8" w:tplc="2000001B" w:tentative="1">
      <w:start w:val="1"/>
      <w:numFmt w:val="lowerRoman"/>
      <w:lvlText w:val="%9."/>
      <w:lvlJc w:val="right"/>
      <w:pPr>
        <w:ind w:left="5556" w:hanging="180"/>
      </w:pPr>
    </w:lvl>
  </w:abstractNum>
  <w:num w:numId="1" w16cid:durableId="720713578">
    <w:abstractNumId w:val="7"/>
  </w:num>
  <w:num w:numId="2" w16cid:durableId="390276351">
    <w:abstractNumId w:val="10"/>
  </w:num>
  <w:num w:numId="3" w16cid:durableId="1752461342">
    <w:abstractNumId w:val="1"/>
  </w:num>
  <w:num w:numId="4" w16cid:durableId="758252694">
    <w:abstractNumId w:val="0"/>
  </w:num>
  <w:num w:numId="5" w16cid:durableId="1618295446">
    <w:abstractNumId w:val="13"/>
  </w:num>
  <w:num w:numId="6" w16cid:durableId="412627770">
    <w:abstractNumId w:val="9"/>
  </w:num>
  <w:num w:numId="7" w16cid:durableId="2051759014">
    <w:abstractNumId w:val="6"/>
  </w:num>
  <w:num w:numId="8" w16cid:durableId="28115700">
    <w:abstractNumId w:val="4"/>
  </w:num>
  <w:num w:numId="9" w16cid:durableId="1250121061">
    <w:abstractNumId w:val="8"/>
  </w:num>
  <w:num w:numId="10" w16cid:durableId="1798864678">
    <w:abstractNumId w:val="3"/>
  </w:num>
  <w:num w:numId="11" w16cid:durableId="456606610">
    <w:abstractNumId w:val="2"/>
  </w:num>
  <w:num w:numId="12" w16cid:durableId="1414204279">
    <w:abstractNumId w:val="12"/>
  </w:num>
  <w:num w:numId="13" w16cid:durableId="907155349">
    <w:abstractNumId w:val="11"/>
  </w:num>
  <w:num w:numId="14" w16cid:durableId="2131431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30EF2"/>
    <w:rsid w:val="00084ABA"/>
    <w:rsid w:val="00136178"/>
    <w:rsid w:val="00146D6C"/>
    <w:rsid w:val="00172A27"/>
    <w:rsid w:val="001A1CC1"/>
    <w:rsid w:val="001F0B33"/>
    <w:rsid w:val="001F3567"/>
    <w:rsid w:val="002559C0"/>
    <w:rsid w:val="00311015"/>
    <w:rsid w:val="00373B63"/>
    <w:rsid w:val="003B071D"/>
    <w:rsid w:val="004912E7"/>
    <w:rsid w:val="00532398"/>
    <w:rsid w:val="006C6269"/>
    <w:rsid w:val="006D57FF"/>
    <w:rsid w:val="006F0D20"/>
    <w:rsid w:val="007856CD"/>
    <w:rsid w:val="00852371"/>
    <w:rsid w:val="00872D0C"/>
    <w:rsid w:val="008F23C9"/>
    <w:rsid w:val="008F5E55"/>
    <w:rsid w:val="00983775"/>
    <w:rsid w:val="009F7E27"/>
    <w:rsid w:val="00A10BEB"/>
    <w:rsid w:val="00A44798"/>
    <w:rsid w:val="00A72C28"/>
    <w:rsid w:val="00AF004A"/>
    <w:rsid w:val="00BE5623"/>
    <w:rsid w:val="00C20D88"/>
    <w:rsid w:val="00C565EB"/>
    <w:rsid w:val="00CF0219"/>
    <w:rsid w:val="00D54675"/>
    <w:rsid w:val="00D959EA"/>
    <w:rsid w:val="00DC1CA9"/>
    <w:rsid w:val="00DD2541"/>
    <w:rsid w:val="00DD6F6F"/>
    <w:rsid w:val="00E61386"/>
    <w:rsid w:val="00ED184C"/>
    <w:rsid w:val="00F0582C"/>
    <w:rsid w:val="00F4278C"/>
    <w:rsid w:val="1421379D"/>
    <w:rsid w:val="3FC30892"/>
    <w:rsid w:val="504F3D7E"/>
    <w:rsid w:val="67A96A48"/>
    <w:rsid w:val="69D519A7"/>
    <w:rsid w:val="6A17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 fillcolor="white" stroke="f">
      <v:fill color="white"/>
      <v:stroke on="f"/>
    </o:shapedefaults>
    <o:shapelayout v:ext="edit">
      <o:idmap v:ext="edit" data="1"/>
    </o:shapelayout>
  </w:shapeDefaults>
  <w:decimalSymbol w:val=","/>
  <w:listSeparator w:val=";"/>
  <w14:docId w14:val="2FB41B5D"/>
  <w15:docId w15:val="{EE820D42-D21F-4EBA-910B-2A4D9BCB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2559C0"/>
    <w:pPr>
      <w:widowControl w:val="0"/>
      <w:jc w:val="both"/>
    </w:pPr>
    <w:rPr>
      <w:kern w:val="2"/>
      <w:sz w:val="21"/>
      <w:lang w:val="en-US" w:eastAsia="zh-CN"/>
    </w:rPr>
  </w:style>
  <w:style w:type="paragraph" w:styleId="1">
    <w:name w:val="heading 1"/>
    <w:basedOn w:val="a"/>
    <w:next w:val="a"/>
    <w:qFormat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311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8523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C565EB"/>
    <w:pPr>
      <w:ind w:left="720"/>
      <w:contextualSpacing/>
    </w:pPr>
  </w:style>
  <w:style w:type="character" w:customStyle="1" w:styleId="20">
    <w:name w:val="Заголовок 2 Знак"/>
    <w:basedOn w:val="a0"/>
    <w:link w:val="2"/>
    <w:semiHidden/>
    <w:rsid w:val="00311015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en-US" w:eastAsia="zh-CN"/>
    </w:rPr>
  </w:style>
  <w:style w:type="character" w:styleId="a7">
    <w:name w:val="Hyperlink"/>
    <w:basedOn w:val="a0"/>
    <w:rsid w:val="009F7E2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F7E2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semiHidden/>
    <w:rsid w:val="00852371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Local\Kingsoft\WPS%20Office\12.2.0.23155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>
      <sectNamePr val="Строгая"/>
      <sectRole val="1"/>
    </customSectPr>
  </customSectProps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9FE8C247-24AD-4EF1-ADDB-4B34D5C3FC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377</TotalTime>
  <Pages>6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Никитков</dc:creator>
  <cp:keywords/>
  <dc:description/>
  <cp:lastModifiedBy>Saveliy Saveliy</cp:lastModifiedBy>
  <cp:revision>12</cp:revision>
  <dcterms:created xsi:type="dcterms:W3CDTF">2025-12-10T18:49:00Z</dcterms:created>
  <dcterms:modified xsi:type="dcterms:W3CDTF">2025-12-18T12:03:00Z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18A216135CA34957A4476065F65F4939_11</vt:lpwstr>
  </property>
</Properties>
</file>